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45545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14/01/2026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56666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83653487756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fghfghfghf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fsdfdfdsfdsfsdfsdfdsfdsfsdfdsf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15/01/2026 14:00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Solanea/PB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15/01/2026 16:00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15/01/2026 15:00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gjhghgjghgjgj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14/01/2026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