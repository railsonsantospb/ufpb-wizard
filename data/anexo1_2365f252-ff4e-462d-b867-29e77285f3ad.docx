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787866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14/04/1992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3502778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railson@sti.ufpb.br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khjkhjkhvfhgfjhgjhgjhbjghvgkjhvgkjhvfhgfjhgccfjdgfhdgjh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15/01/2026 10:00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Solânea/PB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16/01/2026 10:00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15/01/2026 11:00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klhlkhkjhkjgkjvhgcfthfhgcfhghgfhg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15/01/2026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