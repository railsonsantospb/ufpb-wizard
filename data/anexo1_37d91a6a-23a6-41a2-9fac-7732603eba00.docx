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uiuiu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10255075413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78787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7877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jhjggjgjh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hjhkhkjh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jkhhkj@gmail.com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006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67676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fghfhgfhgfhgfnvnbvnvnvnbvbv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jj/PB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rr/PE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10/02/2026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rr/PE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11/02/2026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10/02/2026 16:30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10/02/2026 19:00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hfgfgffhgfhgfgfhgfhgfhghfg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03/02/2026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