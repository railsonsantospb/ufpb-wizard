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D8DF154" w14:textId="77777777" w:rsidR="00FB07E5" w:rsidRPr="00CC2F3E" w:rsidRDefault="00000000" w:rsidP="00CC2F3E">
      <w:pPr>
        <w:pStyle w:val="Standard"/>
        <w:autoSpaceDE w:val="0"/>
        <w:jc w:val="both"/>
        <w:rPr>
          <w:rFonts w:ascii="Arial" w:eastAsia="Arial" w:hAnsi="Arial" w:cs="Arial"/>
          <w:color w:val="000000"/>
        </w:rPr>
      </w:pPr>
      <w:r>
        <w:pict w14:anchorId="6903D4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3.95pt;margin-top:6.3pt;width:39.4pt;height:51.5pt;z-index:1;mso-wrap-distance-left:9.05pt;mso-wrap-distance-right:9.05pt" filled="t">
            <v:fill color2="black"/>
            <v:imagedata r:id="rId5" o:title=""/>
          </v:shape>
        </w:pict>
      </w:r>
    </w:p>
    <w:p w14:paraId="7970024C" w14:textId="77777777" w:rsidR="00FB07E5" w:rsidRDefault="00FB07E5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Universidade Federal da Paraíba</w:t>
      </w:r>
    </w:p>
    <w:p w14:paraId="59151545" w14:textId="77777777" w:rsidR="00FB07E5" w:rsidRDefault="00FB07E5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Centro de Ciências Humanas Sociais e Agrárias</w:t>
      </w:r>
    </w:p>
    <w:p w14:paraId="18DDD50E" w14:textId="77777777" w:rsidR="00FB07E5" w:rsidRDefault="00F513CE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 xml:space="preserve">Campus </w:t>
      </w:r>
      <w:r w:rsidR="00FB07E5">
        <w:rPr>
          <w:rFonts w:eastAsia="Times New Roman" w:cs="Times New Roman"/>
          <w:b/>
          <w:bCs/>
          <w:caps/>
        </w:rPr>
        <w:t>III – BANANEIRAS – PB</w:t>
      </w:r>
    </w:p>
    <w:p w14:paraId="11433D86" w14:textId="77777777" w:rsidR="00775C2D" w:rsidRDefault="00775C2D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 xml:space="preserve">ANEXO I </w:t>
      </w:r>
    </w:p>
    <w:p w14:paraId="5B9C0370" w14:textId="77777777" w:rsidR="00FB07E5" w:rsidRDefault="00FB07E5" w:rsidP="004B2030">
      <w:pPr>
        <w:pStyle w:val="Standard"/>
        <w:autoSpaceDE w:val="0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  <w:t xml:space="preserve">     </w:t>
      </w:r>
    </w:p>
    <w:p w14:paraId="0B3CBDA7" w14:textId="77777777" w:rsidR="004B2030" w:rsidRDefault="004B2030" w:rsidP="004B2030">
      <w:pPr>
        <w:pStyle w:val="Standard"/>
        <w:autoSpaceDE w:val="0"/>
        <w:jc w:val="center"/>
        <w:rPr>
          <w:rFonts w:eastAsia="Times New Roman" w:cs="Times New Roman"/>
          <w:b/>
          <w:color w:val="000000"/>
          <w:sz w:val="32"/>
          <w:szCs w:val="32"/>
        </w:rPr>
      </w:pPr>
      <w:commentRangeStart w:id="0"/>
      <w:r w:rsidRPr="0024273B">
        <w:rPr>
          <w:rFonts w:eastAsia="Times New Roman" w:cs="Times New Roman"/>
          <w:b/>
          <w:color w:val="000000"/>
          <w:sz w:val="32"/>
          <w:szCs w:val="32"/>
        </w:rPr>
        <w:t>SOLICITAÇÃO DE (X) DIÁRIAS () PASSAGENS</w:t>
      </w:r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proofErr w:type="spellStart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proofErr w:type="spellEnd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r w:rsidRPr="0024273B">
        <w:rPr>
          <w:rFonts w:eastAsia="Times New Roman" w:cs="Times New Roman"/>
          <w:b/>
          <w:color w:val="000000"/>
          <w:sz w:val="32"/>
          <w:szCs w:val="32"/>
        </w:rPr>
      </w:r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proofErr w:type="spellStart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proofErr w:type="spellEnd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r w:rsidRPr="0024273B">
        <w:rPr>
          <w:rFonts w:eastAsia="Times New Roman" w:cs="Times New Roman"/>
          <w:b/>
          <w:color w:val="000000"/>
          <w:sz w:val="32"/>
          <w:szCs w:val="32"/>
        </w:rPr>
      </w:r>
      <w:commentRangeEnd w:id="0"/>
      <w:r w:rsidR="009677CB">
        <w:rPr>
          <w:rStyle w:val="Refdecomentrio"/>
        </w:rPr>
      </w:r>
    </w:p>
    <w:p w14:paraId="798E0ECE" w14:textId="77777777" w:rsidR="00F61975" w:rsidRPr="0024273B" w:rsidRDefault="00F61975" w:rsidP="004B2030">
      <w:pPr>
        <w:pStyle w:val="Standard"/>
        <w:autoSpaceDE w:val="0"/>
        <w:jc w:val="center"/>
        <w:rPr>
          <w:rFonts w:eastAsia="Times New Roman" w:cs="Times New Roman"/>
          <w:b/>
          <w:color w:val="000000"/>
          <w:sz w:val="32"/>
          <w:szCs w:val="32"/>
        </w:rPr>
      </w:pPr>
    </w:p>
    <w:tbl>
      <w:tblPr>
        <w:tblW w:w="11057" w:type="dxa"/>
        <w:tblInd w:w="-84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863"/>
        <w:gridCol w:w="1333"/>
        <w:gridCol w:w="353"/>
        <w:gridCol w:w="284"/>
        <w:gridCol w:w="143"/>
        <w:gridCol w:w="354"/>
        <w:gridCol w:w="211"/>
        <w:gridCol w:w="711"/>
        <w:gridCol w:w="1274"/>
        <w:gridCol w:w="995"/>
        <w:gridCol w:w="2551"/>
      </w:tblGrid>
      <w:tr w:rsidR="004B2030" w14:paraId="3D54A2DB" w14:textId="77777777" w:rsidTr="00F61975">
        <w:trPr>
          <w:trHeight w:val="370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34445A9A" w14:textId="77777777" w:rsidR="004B2030" w:rsidRPr="0024273B" w:rsidRDefault="004B2030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24273B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IDENTIFICAÇÃO</w:t>
            </w:r>
          </w:p>
        </w:tc>
      </w:tr>
      <w:tr w:rsidR="00FB07E5" w14:paraId="42A32D5C" w14:textId="77777777" w:rsidTr="00F61975">
        <w:trPr>
          <w:trHeight w:val="23"/>
        </w:trPr>
        <w:tc>
          <w:tcPr>
            <w:tcW w:w="2848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72F88E63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Nome completo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8209" w:type="dxa"/>
            <w:gridSpan w:val="1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4B8D3AF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47B5C35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041CDEAB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1"/>
            </w:tblGrid>
            <w:tr w:rsidR="009B14C4" w:rsidRPr="009B14C4" w14:paraId="5742599D" w14:textId="77777777">
              <w:trPr>
                <w:tblCellSpacing w:w="15" w:type="dxa"/>
              </w:trPr>
              <w:tc>
                <w:tcPr>
                  <w:tcW w:w="2071" w:type="dxa"/>
                  <w:vAlign w:val="center"/>
                  <w:hideMark/>
                </w:tcPr>
                <w:p w14:paraId="62970908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nome_completo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2774B07B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FB07E5" w14:paraId="40E6A0D2" w14:textId="77777777" w:rsidTr="00F61975">
        <w:trPr>
          <w:trHeight w:val="23"/>
        </w:trPr>
        <w:tc>
          <w:tcPr>
            <w:tcW w:w="2848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090FF1A0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Cargo</w:t>
            </w:r>
            <w:r w:rsidR="004B2030" w:rsidRPr="0024273B">
              <w:rPr>
                <w:rFonts w:eastAsia="Times New Roman" w:cs="Times New Roman"/>
                <w:color w:val="000000"/>
              </w:rPr>
              <w:t xml:space="preserve"> ou Função que Ocupa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8209" w:type="dxa"/>
            <w:gridSpan w:val="1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1A8D580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B53A60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3B76041E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1"/>
            </w:tblGrid>
            <w:tr w:rsidR="009B14C4" w:rsidRPr="009B14C4" w14:paraId="4E3A9651" w14:textId="77777777">
              <w:trPr>
                <w:tblCellSpacing w:w="15" w:type="dxa"/>
              </w:trPr>
              <w:tc>
                <w:tcPr>
                  <w:tcW w:w="1951" w:type="dxa"/>
                  <w:vAlign w:val="center"/>
                  <w:hideMark/>
                </w:tcPr>
                <w:p w14:paraId="3988C000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cargo_funcao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38A584DB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24273B" w14:paraId="5BEDD887" w14:textId="77777777" w:rsidTr="00F61975">
        <w:trPr>
          <w:trHeight w:val="23"/>
        </w:trPr>
        <w:tc>
          <w:tcPr>
            <w:tcW w:w="4961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AB47B44" w14:textId="77777777" w:rsidR="009B14C4" w:rsidRPr="0024273B" w:rsidRDefault="008E7552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CPF: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2EF1FC7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E9DDE2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rPr>
                      <w:rFonts w:eastAsia="Calibri" w:cs="Times New Roman"/>
                    </w:rPr>
                  </w:pPr>
                </w:p>
              </w:tc>
            </w:tr>
          </w:tbl>
          <w:p w14:paraId="146E76FC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1"/>
            </w:tblGrid>
            <w:tr w:rsidR="009B14C4" w:rsidRPr="009B14C4" w14:paraId="1E63BC25" w14:textId="77777777">
              <w:trPr>
                <w:tblCellSpacing w:w="15" w:type="dxa"/>
              </w:trPr>
              <w:tc>
                <w:tcPr>
                  <w:tcW w:w="871" w:type="dxa"/>
                  <w:vAlign w:val="center"/>
                  <w:hideMark/>
                </w:tcPr>
                <w:p w14:paraId="6CD765A7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cpf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7335904F" w14:textId="77777777" w:rsidR="0024273B" w:rsidRPr="0024273B" w:rsidRDefault="0024273B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</w:p>
        </w:tc>
        <w:tc>
          <w:tcPr>
            <w:tcW w:w="6096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8EE21BB" w14:textId="77777777" w:rsidR="009B14C4" w:rsidRDefault="0024273B" w:rsidP="002A35EE">
            <w:pPr>
              <w:pStyle w:val="Standard"/>
              <w:autoSpaceDE w:val="0"/>
              <w:snapToGrid w:val="0"/>
              <w:spacing w:line="276" w:lineRule="auto"/>
            </w:pPr>
            <w:r w:rsidRPr="0024273B">
              <w:rPr>
                <w:rFonts w:eastAsia="Calibri" w:cs="Times New Roman"/>
              </w:rPr>
              <w:t xml:space="preserve"> RG</w:t>
            </w:r>
            <w:r w:rsidR="008E7552">
              <w:rPr>
                <w:rFonts w:eastAsia="Calibri" w:cs="Times New Roman"/>
              </w:rPr>
              <w:t>:</w:t>
            </w:r>
            <w:r w:rsidR="009B14C4" w:rsidRPr="009B14C4">
              <w:t xml:space="preserve"> </w:t>
            </w:r>
          </w:p>
          <w:p w14:paraId="1290E6AB" w14:textId="77777777" w:rsidR="0024273B" w:rsidRPr="0024273B" w:rsidRDefault="009B14C4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  <w:r w:rsidRPr="009B14C4">
              <w:rPr>
                <w:rFonts w:eastAsia="Calibri" w:cs="Times New Roman"/>
              </w:rPr>
              <w:t>3845406</w:t>
            </w:r>
            <w:proofErr w:type="spellStart"/>
            <w:r w:rsidRPr="009B14C4">
              <w:rPr>
                <w:rFonts w:eastAsia="Calibri" w:cs="Times New Roman"/>
              </w:rPr>
            </w:r>
            <w:proofErr w:type="spellEnd"/>
            <w:r w:rsidRPr="009B14C4">
              <w:rPr>
                <w:rFonts w:eastAsia="Calibri" w:cs="Times New Roman"/>
              </w:rPr>
            </w:r>
          </w:p>
        </w:tc>
      </w:tr>
      <w:tr w:rsidR="0024273B" w14:paraId="081B430F" w14:textId="77777777" w:rsidTr="00F61975">
        <w:trPr>
          <w:trHeight w:val="23"/>
        </w:trPr>
        <w:tc>
          <w:tcPr>
            <w:tcW w:w="4961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4E98ABE7" w14:textId="77777777" w:rsidR="0024273B" w:rsidRPr="0024273B" w:rsidRDefault="0024273B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Data de Nascimento: 12/01/2026</w:t>
            </w:r>
            <w:r w:rsidR="008E7552">
              <w:rPr>
                <w:rFonts w:eastAsia="Times New Roman" w:cs="Times New Roman"/>
                <w:color w:val="000000"/>
              </w:rPr>
            </w:r>
            <w:r w:rsidR="009B14C4" w:rsidRPr="009B14C4"/>
            <w:r w:rsidR="009B14C4" w:rsidRPr="009B14C4">
              <w:rPr>
                <w:rFonts w:eastAsia="Times New Roman" w:cs="Times New Roman"/>
                <w:color w:val="000000"/>
              </w:rPr>
            </w:r>
            <w:proofErr w:type="spellStart"/>
            <w:r w:rsidR="009B14C4" w:rsidRPr="009B14C4">
              <w:rPr>
                <w:rFonts w:eastAsia="Times New Roman" w:cs="Times New Roman"/>
                <w:color w:val="000000"/>
              </w:rPr>
            </w:r>
            <w:proofErr w:type="spellEnd"/>
            <w:r w:rsidR="009B14C4" w:rsidRPr="009B14C4">
              <w:rPr>
                <w:rFonts w:eastAsia="Times New Roman" w:cs="Times New Roman"/>
                <w:color w:val="000000"/>
              </w:rPr>
            </w:r>
          </w:p>
        </w:tc>
        <w:tc>
          <w:tcPr>
            <w:tcW w:w="6096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207963B" w14:textId="77777777" w:rsidR="0024273B" w:rsidRPr="0024273B" w:rsidRDefault="0024273B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 xml:space="preserve"> Siape: 3502778</w:t>
            </w:r>
            <w:proofErr w:type="spellStart"/>
            <w:r w:rsidRPr="0024273B">
              <w:rPr>
                <w:rFonts w:eastAsia="Calibri" w:cs="Times New Roman"/>
              </w:rPr>
            </w:r>
            <w:proofErr w:type="spellEnd"/>
            <w:r w:rsidR="008E7552">
              <w:rPr>
                <w:rFonts w:eastAsia="Calibri" w:cs="Times New Roman"/>
              </w:rPr>
            </w:r>
            <w:r w:rsidR="009B14C4" w:rsidRPr="009B14C4"/>
            <w:r w:rsidR="009B14C4" w:rsidRPr="009B14C4">
              <w:rPr>
                <w:rFonts w:eastAsia="Calibri" w:cs="Times New Roman"/>
              </w:rPr>
            </w:r>
            <w:proofErr w:type="spellStart"/>
            <w:r w:rsidR="009B14C4" w:rsidRPr="009B14C4">
              <w:rPr>
                <w:rFonts w:eastAsia="Calibri" w:cs="Times New Roman"/>
              </w:rPr>
            </w:r>
            <w:proofErr w:type="spellEnd"/>
            <w:r w:rsidR="009B14C4" w:rsidRPr="009B14C4">
              <w:rPr>
                <w:rFonts w:eastAsia="Calibri" w:cs="Times New Roman"/>
              </w:rPr>
            </w:r>
          </w:p>
        </w:tc>
      </w:tr>
      <w:tr w:rsidR="003A5FC5" w14:paraId="00298A14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18E83FF6" w14:textId="77777777" w:rsidR="003A5FC5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Nome da Mãe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9072" w:type="dxa"/>
            <w:gridSpan w:val="11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61088D7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EA8BF9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20292A43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1"/>
            </w:tblGrid>
            <w:tr w:rsidR="009B14C4" w:rsidRPr="009B14C4" w14:paraId="51A7AEDB" w14:textId="77777777" w:rsidTr="009B14C4">
              <w:trPr>
                <w:trHeight w:val="683"/>
                <w:tblCellSpacing w:w="15" w:type="dxa"/>
              </w:trPr>
              <w:tc>
                <w:tcPr>
                  <w:tcW w:w="2001" w:type="dxa"/>
                  <w:vAlign w:val="center"/>
                  <w:hideMark/>
                </w:tcPr>
                <w:p w14:paraId="6647201C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nome_mae</w:t>
                  </w:r>
                  <w:proofErr w:type="spellEnd"/>
                  <w:r>
                    <w:rPr>
                      <w:rFonts w:eastAsia="Calibri" w:cs="Times New Roman"/>
                    </w:rPr>
                    <w:t>}</w:t>
                  </w:r>
                  <w:r w:rsidRPr="009B14C4">
                    <w:rPr>
                      <w:rFonts w:eastAsia="Calibri" w:cs="Times New Roman"/>
                    </w:rPr>
                    <w:t>}</w:t>
                  </w:r>
                </w:p>
              </w:tc>
            </w:tr>
          </w:tbl>
          <w:p w14:paraId="28EBFBD9" w14:textId="77777777" w:rsidR="003A5FC5" w:rsidRPr="0024273B" w:rsidRDefault="003A5FC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CC2F3E" w14:paraId="67C91556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54A2D75D" w14:textId="77777777" w:rsidR="00CC2F3E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Endereço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9072" w:type="dxa"/>
            <w:gridSpan w:val="11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0420649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2CEA2D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69C0B193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1"/>
            </w:tblGrid>
            <w:tr w:rsidR="009B14C4" w:rsidRPr="009B14C4" w14:paraId="02B1BD90" w14:textId="77777777">
              <w:trPr>
                <w:tblCellSpacing w:w="15" w:type="dxa"/>
              </w:trPr>
              <w:tc>
                <w:tcPr>
                  <w:tcW w:w="1471" w:type="dxa"/>
                  <w:vAlign w:val="center"/>
                  <w:hideMark/>
                </w:tcPr>
                <w:p w14:paraId="20694CBD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endereco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77C1FB0D" w14:textId="77777777" w:rsidR="00CC2F3E" w:rsidRPr="0024273B" w:rsidRDefault="00CC2F3E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B426D7" w14:paraId="5356C76A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28447F80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Telefone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2549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6DC239F" w14:textId="77777777" w:rsidR="00B426D7" w:rsidRPr="0024273B" w:rsidRDefault="009B14C4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9B14C4">
              <w:rPr>
                <w:rFonts w:eastAsia="Calibri" w:cs="Times New Roman"/>
              </w:rPr>
              <w:t>83981422402</w:t>
            </w:r>
          </w:p>
        </w:tc>
        <w:tc>
          <w:tcPr>
            <w:tcW w:w="992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64F679A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 xml:space="preserve">   Email</w:t>
            </w:r>
            <w:r w:rsidR="008E7552">
              <w:rPr>
                <w:rFonts w:eastAsia="Calibri" w:cs="Times New Roman"/>
              </w:rPr>
              <w:t>:</w:t>
            </w:r>
            <w:r w:rsidRPr="0024273B">
              <w:rPr>
                <w:rFonts w:eastAsia="Calibri" w:cs="Times New Roman"/>
              </w:rPr>
              <w:t xml:space="preserve">                   </w:t>
            </w:r>
          </w:p>
        </w:tc>
        <w:tc>
          <w:tcPr>
            <w:tcW w:w="5531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463472" w14:textId="77777777" w:rsidR="00B426D7" w:rsidRPr="0024273B" w:rsidRDefault="009B14C4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9B14C4">
              <w:rPr>
                <w:rFonts w:eastAsia="Calibri" w:cs="Times New Roman"/>
              </w:rPr>
              <w:t>railsonsantospb@gmail.com</w:t>
            </w:r>
            <w:proofErr w:type="spellStart"/>
            <w:r w:rsidRPr="009B14C4">
              <w:rPr>
                <w:rFonts w:eastAsia="Calibri" w:cs="Times New Roman"/>
              </w:rPr>
            </w:r>
            <w:proofErr w:type="spellEnd"/>
            <w:r w:rsidRPr="009B14C4">
              <w:rPr>
                <w:rFonts w:eastAsia="Calibri" w:cs="Times New Roman"/>
              </w:rPr>
            </w:r>
          </w:p>
        </w:tc>
      </w:tr>
      <w:tr w:rsidR="00B426D7" w14:paraId="479B3865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432D0AB8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Dados Bancários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2833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2010D2F" w14:textId="77777777" w:rsidR="009B14C4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 xml:space="preserve"> Banco</w:t>
            </w:r>
            <w:r w:rsidR="008E7552">
              <w:rPr>
                <w:rFonts w:eastAsia="Calibri" w:cs="Times New Roman"/>
              </w:rPr>
              <w:t>:</w:t>
            </w:r>
            <w:r w:rsidR="009B14C4">
              <w:rPr>
                <w:rFonts w:eastAsia="Calibri" w:cs="Times New Roman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2291017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63A3D5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2FF1F90A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</w:tblGrid>
            <w:tr w:rsidR="009B14C4" w:rsidRPr="009B14C4" w14:paraId="1F5A40C8" w14:textId="77777777">
              <w:trPr>
                <w:tblCellSpacing w:w="15" w:type="dxa"/>
              </w:trPr>
              <w:tc>
                <w:tcPr>
                  <w:tcW w:w="1111" w:type="dxa"/>
                  <w:vAlign w:val="center"/>
                  <w:hideMark/>
                </w:tcPr>
                <w:p w14:paraId="70EBC10F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{{banco}}</w:t>
                  </w:r>
                </w:p>
              </w:tc>
            </w:tr>
          </w:tbl>
          <w:p w14:paraId="6473F486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2693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78978A" w14:textId="77777777" w:rsidR="009B14C4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>Agência</w:t>
            </w:r>
            <w:r w:rsidR="008E7552">
              <w:rPr>
                <w:rFonts w:eastAsia="Calibri" w:cs="Times New Roman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06547EF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5A6152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7297FDC8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1"/>
            </w:tblGrid>
            <w:tr w:rsidR="009B14C4" w:rsidRPr="009B14C4" w14:paraId="49BEC904" w14:textId="77777777">
              <w:trPr>
                <w:tblCellSpacing w:w="15" w:type="dxa"/>
              </w:trPr>
              <w:tc>
                <w:tcPr>
                  <w:tcW w:w="1351" w:type="dxa"/>
                  <w:vAlign w:val="center"/>
                  <w:hideMark/>
                </w:tcPr>
                <w:p w14:paraId="4BEFCE01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gramStart"/>
                  <w:r w:rsidRPr="009B14C4">
                    <w:rPr>
                      <w:rFonts w:eastAsia="Calibri" w:cs="Times New Roman"/>
                    </w:rPr>
                    <w:t>agencia</w:t>
                  </w:r>
                  <w:proofErr w:type="gram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37327153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3546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53252F2" w14:textId="77777777" w:rsidR="009B14C4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>Conta</w:t>
            </w:r>
            <w:r w:rsidR="008E7552">
              <w:rPr>
                <w:rFonts w:eastAsia="Calibri" w:cs="Times New Roman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4F3C0A3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6A4E6EF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4D60739C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</w:tblGrid>
            <w:tr w:rsidR="009B14C4" w:rsidRPr="009B14C4" w14:paraId="1DEAE935" w14:textId="77777777">
              <w:trPr>
                <w:tblCellSpacing w:w="15" w:type="dxa"/>
              </w:trPr>
              <w:tc>
                <w:tcPr>
                  <w:tcW w:w="1111" w:type="dxa"/>
                  <w:vAlign w:val="center"/>
                  <w:hideMark/>
                </w:tcPr>
                <w:p w14:paraId="08401825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{{conta}}</w:t>
                  </w:r>
                </w:p>
              </w:tc>
            </w:tr>
          </w:tbl>
          <w:p w14:paraId="58015EB5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FB07E5" w14:paraId="34667D07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28CF5116" w14:textId="77777777" w:rsidR="0024273B" w:rsidRPr="001E4ADD" w:rsidRDefault="0024273B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DESCRIÇÃO DO MOTIVO DA </w:t>
            </w:r>
            <w:commentRangeStart w:id="1"/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VIAGEM</w:t>
            </w:r>
            <w:commentRangeEnd w:id="1"/>
            <w:r w:rsidR="009677CB">
              <w:rPr>
                <w:rStyle w:val="Refdecomentrio"/>
              </w:rPr>
              <w:commentReference w:id="1"/>
            </w:r>
            <w:r w:rsidR="009C05E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FB07E5" w14:paraId="49AE426C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AD74CAF" w14:textId="77777777" w:rsidR="00DF453F" w:rsidRDefault="00DF453F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</w:p>
          <w:p w14:paraId="10A5B8EF" w14:textId="77777777" w:rsidR="0024273B" w:rsidRDefault="009B14C4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9B14C4">
              <w:rPr>
                <w:rFonts w:eastAsia="Times New Roman" w:cs="Times New Roman"/>
                <w:color w:val="000000"/>
              </w:rPr>
              <w:t>sdasdasdasdasdasdasdasdas</w:t>
            </w:r>
            <w:proofErr w:type="spellStart"/>
            <w:r w:rsidRPr="009B14C4">
              <w:rPr>
                <w:rFonts w:eastAsia="Times New Roman" w:cs="Times New Roman"/>
                <w:color w:val="000000"/>
              </w:rPr>
            </w:r>
            <w:proofErr w:type="spellEnd"/>
            <w:r w:rsidRPr="009B14C4">
              <w:rPr>
                <w:rFonts w:eastAsia="Times New Roman" w:cs="Times New Roman"/>
                <w:color w:val="000000"/>
              </w:rPr>
            </w:r>
          </w:p>
          <w:p w14:paraId="40B456C1" w14:textId="77777777" w:rsidR="00FB07E5" w:rsidRDefault="00FB07E5" w:rsidP="002A35EE">
            <w:pPr>
              <w:pStyle w:val="Standard"/>
              <w:autoSpaceDE w:val="0"/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1711137" w14:textId="77777777" w:rsidR="008E7552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FB07E5" w14:paraId="02586342" w14:textId="77777777" w:rsidTr="00F61975">
        <w:tblPrEx>
          <w:tblCellMar>
            <w:left w:w="108" w:type="dxa"/>
            <w:right w:w="108" w:type="dxa"/>
          </w:tblCellMar>
        </w:tblPrEx>
        <w:trPr>
          <w:trHeight w:val="345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3D37021A" w14:textId="77777777" w:rsidR="0024273B" w:rsidRPr="0024273B" w:rsidRDefault="0024273B" w:rsidP="002A35EE">
            <w:pPr>
              <w:pStyle w:val="Standard"/>
              <w:shd w:val="clear" w:color="auto" w:fill="DBE5F1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</w:t>
            </w:r>
            <w:r w:rsidR="006E53C5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(</w:t>
            </w:r>
            <w:commentRangeStart w:id="2"/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Ida</w:t>
            </w:r>
            <w:commentRangeEnd w:id="2"/>
            <w:r w:rsidR="006E53C5">
              <w:rPr>
                <w:rStyle w:val="Refdecomentrio"/>
              </w:rPr>
              <w:commentReference w:id="2"/>
            </w:r>
            <w:r w:rsidR="001E4ADD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</w:t>
            </w:r>
            <w:r w:rsidR="009C05E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  <w:r w:rsidR="00D26D6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                       </w:t>
            </w:r>
          </w:p>
        </w:tc>
      </w:tr>
      <w:tr w:rsidR="008E7552" w14:paraId="5B64E68E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13E49D37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Origem:</w:t>
            </w:r>
          </w:p>
        </w:tc>
        <w:tc>
          <w:tcPr>
            <w:tcW w:w="2196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1A2F9D6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4701056" w14:textId="77777777" w:rsidR="009B14C4" w:rsidRPr="009B14C4" w:rsidRDefault="009B14C4" w:rsidP="009B14C4">
                  <w:pPr>
                    <w:pStyle w:val="Standard"/>
                    <w:autoSpaceDE w:val="0"/>
                    <w:spacing w:line="276" w:lineRule="auto"/>
                    <w:jc w:val="center"/>
                    <w:rPr>
                      <w:rFonts w:eastAsia="Times New Roman" w:cs="Times New Roman"/>
                      <w:bCs/>
                      <w:color w:val="000000"/>
                    </w:rPr>
                  </w:pPr>
                </w:p>
              </w:tc>
            </w:tr>
          </w:tbl>
          <w:p w14:paraId="2FB6D41C" w14:textId="77777777" w:rsidR="009B14C4" w:rsidRPr="009B14C4" w:rsidRDefault="009B14C4" w:rsidP="009B14C4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1"/>
            </w:tblGrid>
            <w:tr w:rsidR="009B14C4" w:rsidRPr="009B14C4" w14:paraId="129EB137" w14:textId="77777777">
              <w:trPr>
                <w:tblCellSpacing w:w="15" w:type="dxa"/>
              </w:trPr>
              <w:tc>
                <w:tcPr>
                  <w:tcW w:w="1711" w:type="dxa"/>
                  <w:vAlign w:val="center"/>
                  <w:hideMark/>
                </w:tcPr>
                <w:p w14:paraId="13F3FF88" w14:textId="77777777" w:rsidR="009B14C4" w:rsidRPr="009B14C4" w:rsidRDefault="009B14C4" w:rsidP="009B14C4">
                  <w:pPr>
                    <w:pStyle w:val="Standard"/>
                    <w:autoSpaceDE w:val="0"/>
                    <w:spacing w:line="276" w:lineRule="auto"/>
                    <w:jc w:val="center"/>
                    <w:rPr>
                      <w:rFonts w:eastAsia="Times New Roman" w:cs="Times New Roman"/>
                      <w:bCs/>
                      <w:color w:val="000000"/>
                    </w:rPr>
                  </w:pPr>
                  <w:r w:rsidRPr="009B14C4">
                    <w:rPr>
                      <w:rFonts w:eastAsia="Times New Roman" w:cs="Times New Roman"/>
                      <w:bCs/>
                      <w:color w:val="000000"/>
                    </w:rPr>
                    <w:t>{{</w:t>
                  </w:r>
                  <w:proofErr w:type="spellStart"/>
                  <w:r w:rsidRPr="009B14C4">
                    <w:rPr>
                      <w:rFonts w:eastAsia="Times New Roman" w:cs="Times New Roman"/>
                      <w:bCs/>
                      <w:color w:val="000000"/>
                    </w:rPr>
                    <w:t>ida_origem</w:t>
                  </w:r>
                  <w:proofErr w:type="spellEnd"/>
                  <w:r w:rsidRPr="009B14C4">
                    <w:rPr>
                      <w:rFonts w:eastAsia="Times New Roman" w:cs="Times New Roman"/>
                      <w:bCs/>
                      <w:color w:val="000000"/>
                    </w:rPr>
                    <w:t>}}</w:t>
                  </w:r>
                </w:p>
              </w:tc>
            </w:tr>
          </w:tbl>
          <w:p w14:paraId="6D015648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056" w:type="dxa"/>
            <w:gridSpan w:val="6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6757F70C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34AD80F8" w14:textId="77777777" w:rsidR="008E7552" w:rsidRPr="006A64B5" w:rsidRDefault="009B14C4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B14C4">
              <w:rPr>
                <w:rFonts w:eastAsia="Times New Roman" w:cs="Times New Roman"/>
                <w:bCs/>
                <w:color w:val="000000"/>
              </w:rPr>
              <w:t>João Pessoa</w:t>
            </w:r>
            <w:proofErr w:type="spellStart"/>
            <w:r w:rsidRPr="009B14C4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B14C4"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F397C5D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Data/Hora:</w:t>
            </w:r>
          </w:p>
        </w:tc>
      </w:tr>
      <w:tr w:rsidR="008E7552" w14:paraId="7315CAAE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8EDCFA5" w14:textId="77777777" w:rsidR="008E7552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196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643C2A8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056" w:type="dxa"/>
            <w:gridSpan w:val="6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08F9F71" w14:textId="77777777" w:rsidR="008E7552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269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0E487EB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A3F225B" w14:textId="77777777" w:rsidR="008E7552" w:rsidRDefault="009E5F63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13/01/2026 19:44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</w:r>
          </w:p>
        </w:tc>
      </w:tr>
      <w:tr w:rsidR="006E53C5" w14:paraId="6E66A95B" w14:textId="77777777" w:rsidTr="00F61975">
        <w:tblPrEx>
          <w:tblCellMar>
            <w:left w:w="108" w:type="dxa"/>
            <w:right w:w="108" w:type="dxa"/>
          </w:tblCellMar>
        </w:tblPrEx>
        <w:trPr>
          <w:trHeight w:val="344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260D7C4F" w14:textId="77777777" w:rsidR="006E53C5" w:rsidRPr="006E53C5" w:rsidRDefault="006E53C5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3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Retorno</w:t>
            </w:r>
            <w:commentRangeEnd w:id="3"/>
            <w:r w:rsidR="008E7552">
              <w:rPr>
                <w:rStyle w:val="Refdecomentrio"/>
              </w:rPr>
              <w:commentReference w:id="3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 w:rsidR="008E7552" w14:paraId="42D1D303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737BECE9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Origem:</w:t>
            </w:r>
          </w:p>
        </w:tc>
        <w:tc>
          <w:tcPr>
            <w:tcW w:w="2196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743C935D" w14:textId="77777777" w:rsidR="008E7552" w:rsidRPr="006A64B5" w:rsidRDefault="009E5F63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Bananeiras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056" w:type="dxa"/>
            <w:gridSpan w:val="6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52EE4634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1A0816A1" w14:textId="77777777" w:rsidR="008E7552" w:rsidRPr="006A64B5" w:rsidRDefault="009E5F63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João Pessoa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358DAE1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Data/Hora:</w:t>
            </w:r>
          </w:p>
        </w:tc>
      </w:tr>
      <w:tr w:rsidR="008E7552" w14:paraId="37CE0185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698FBCD" w14:textId="77777777" w:rsidR="008E7552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196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600958E" w14:textId="77777777" w:rsidR="008E7552" w:rsidRPr="006A64B5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056" w:type="dxa"/>
            <w:gridSpan w:val="6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763743" w14:textId="77777777" w:rsidR="008E7552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269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532D48B" w14:textId="77777777" w:rsidR="008E7552" w:rsidRPr="006A64B5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A108BC0" w14:textId="77777777" w:rsidR="008E7552" w:rsidRDefault="009E5F63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14/01/2026 19:44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</w:r>
          </w:p>
        </w:tc>
      </w:tr>
      <w:tr w:rsidR="001E4ADD" w14:paraId="76308EDA" w14:textId="77777777" w:rsidTr="00F61975">
        <w:tblPrEx>
          <w:tblCellMar>
            <w:left w:w="108" w:type="dxa"/>
            <w:right w:w="108" w:type="dxa"/>
          </w:tblCellMar>
        </w:tblPrEx>
        <w:trPr>
          <w:trHeight w:val="344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751D0AB4" w14:textId="77777777" w:rsidR="001E4ADD" w:rsidRPr="001E4ADD" w:rsidRDefault="00162D9C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DATA/HORA DA </w:t>
            </w:r>
            <w:commentRangeStart w:id="4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MISSÃO</w:t>
            </w:r>
            <w:commentRangeEnd w:id="4"/>
            <w:r w:rsidR="008E7552">
              <w:rPr>
                <w:rStyle w:val="Refdecomentrio"/>
              </w:rPr>
              <w:commentReference w:id="4"/>
            </w:r>
            <w:r w:rsidR="009C05E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162D9C" w14:paraId="0D3B57CD" w14:textId="77777777" w:rsidTr="00F61975">
        <w:tblPrEx>
          <w:tblCellMar>
            <w:left w:w="108" w:type="dxa"/>
            <w:right w:w="108" w:type="dxa"/>
          </w:tblCellMar>
        </w:tblPrEx>
        <w:trPr>
          <w:trHeight w:val="344"/>
        </w:trPr>
        <w:tc>
          <w:tcPr>
            <w:tcW w:w="5315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FE53DF4" w14:textId="77777777" w:rsidR="00162D9C" w:rsidRPr="00162D9C" w:rsidRDefault="00162D9C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Data/Hora Início: 14/01/2026 15:45</w:t>
            </w:r>
            <w:r w:rsidR="009E08A5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r w:rsidR="008E7552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r w:rsidR="009E5F63" w:rsidRPr="009E5F63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proofErr w:type="spellStart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proofErr w:type="gramStart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proofErr w:type="gramEnd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proofErr w:type="spellEnd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</w:p>
        </w:tc>
        <w:tc>
          <w:tcPr>
            <w:tcW w:w="5742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8867DC0" w14:textId="77777777" w:rsidR="009E5F63" w:rsidRPr="00162D9C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Data/Hora Término: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5F63" w:rsidRPr="009E5F63" w14:paraId="3661332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A930CDC" w14:textId="77777777" w:rsidR="009E5F63" w:rsidRPr="009E5F63" w:rsidRDefault="009E5F63" w:rsidP="009E5F63">
                  <w:pPr>
                    <w:pStyle w:val="Standard"/>
                    <w:autoSpaceDE w:val="0"/>
                    <w:spacing w:line="276" w:lineRule="auto"/>
                    <w:jc w:val="both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49F45A33" w14:textId="77777777" w:rsidR="009E5F63" w:rsidRPr="009E5F63" w:rsidRDefault="009E5F63" w:rsidP="009E5F63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vanish/>
                <w:color w:val="000000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39"/>
            </w:tblGrid>
            <w:tr w:rsidR="009E5F63" w:rsidRPr="009E5F63" w14:paraId="1B030703" w14:textId="77777777" w:rsidTr="00F61975">
              <w:trPr>
                <w:tblCellSpacing w:w="15" w:type="dxa"/>
              </w:trPr>
              <w:tc>
                <w:tcPr>
                  <w:tcW w:w="3579" w:type="dxa"/>
                  <w:vAlign w:val="center"/>
                  <w:hideMark/>
                </w:tcPr>
                <w:p w14:paraId="3E353A1C" w14:textId="1D67E1B8" w:rsidR="009E5F63" w:rsidRPr="009E5F63" w:rsidRDefault="009E5F63" w:rsidP="009E5F63">
                  <w:pPr>
                    <w:pStyle w:val="Standard"/>
                    <w:autoSpaceDE w:val="0"/>
                    <w:spacing w:line="276" w:lineRule="auto"/>
                    <w:jc w:val="both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{{</w:t>
                  </w:r>
                  <w:proofErr w:type="spellStart"/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missao_</w:t>
                  </w:r>
                  <w:proofErr w:type="gramStart"/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termino</w:t>
                  </w:r>
                  <w:proofErr w:type="gramEnd"/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_data_hor</w:t>
                  </w:r>
                  <w:proofErr w:type="spellEnd"/>
                  <w:r w:rsidR="00F61975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}</w:t>
                  </w:r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}</w:t>
                  </w:r>
                </w:p>
              </w:tc>
            </w:tr>
          </w:tbl>
          <w:p w14:paraId="5E30B277" w14:textId="77777777" w:rsidR="00162D9C" w:rsidRPr="00162D9C" w:rsidRDefault="00162D9C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F00171" w14:paraId="05F0BDDF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38A3FB69" w14:textId="77777777" w:rsidR="00F00171" w:rsidRDefault="00F00171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DÉBITO DO RECURSO:</w:t>
            </w:r>
          </w:p>
        </w:tc>
      </w:tr>
      <w:tr w:rsidR="00F00171" w14:paraId="5F9A7161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5C36E33" w14:textId="77777777" w:rsidR="00F61975" w:rsidRPr="00F61975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 xml:space="preserve">(X) CCHSA    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</w:p>
          <w:p w14:paraId="55675618" w14:textId="77777777" w:rsidR="00F61975" w:rsidRPr="00F61975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 xml:space="preserve">() CAVN    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</w:p>
          <w:p w14:paraId="785EC011" w14:textId="77777777" w:rsidR="00F61975" w:rsidRPr="00F61975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 xml:space="preserve">() PROJETO:  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</w:p>
          <w:p w14:paraId="3A3A09E5" w14:textId="65FB34D9" w:rsidR="00F00171" w:rsidRPr="00F00171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 xml:space="preserve">() Outros: 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</w:p>
        </w:tc>
      </w:tr>
      <w:tr w:rsidR="001E4ADD" w14:paraId="69B7DD2F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42FC7240" w14:textId="77777777" w:rsidR="001E4ADD" w:rsidRPr="001E4ADD" w:rsidRDefault="001E4ADD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para viagens que ocorram em final de semana e/ou feriados ou justificativa para sair no dia anterior ao </w:t>
            </w:r>
            <w:commentRangeStart w:id="5"/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evento</w:t>
            </w:r>
            <w:commentRangeEnd w:id="5"/>
            <w:r w:rsidR="00F00171">
              <w:rPr>
                <w:rStyle w:val="Refdecomentrio"/>
              </w:rPr>
              <w:commentReference w:id="5"/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1E4ADD" w14:paraId="388BFBCF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DAD4F68" w14:textId="77777777" w:rsidR="001E4ADD" w:rsidRDefault="009E5F63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proofErr w:type="spellStart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proofErr w:type="spellEnd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  <w:p w14:paraId="0E3C40BB" w14:textId="77777777" w:rsidR="001E4ADD" w:rsidRPr="001E4ADD" w:rsidRDefault="001E4ADD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1E4ADD" w14:paraId="7E0221D0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6D47FEAD" w14:textId="77777777" w:rsidR="001E4ADD" w:rsidRPr="001E4ADD" w:rsidRDefault="001E4ADD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E4ADD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MEIO DE TRANSPORTE</w:t>
            </w:r>
            <w:r w:rsidR="008E755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FB07E5" w14:paraId="230074D3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AFCCD80" w14:textId="77777777" w:rsidR="00F61975" w:rsidRP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(X) Veículo Oficial             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gram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gram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7F649C16" w14:textId="77777777" w:rsidR="00F61975" w:rsidRP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() Empresa Terrestre           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51C4EA1B" w14:textId="77777777" w:rsidR="00F61975" w:rsidRP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() Empresa Aérea           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25A7000D" w14:textId="0A56003A" w:rsid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>() Veículo Próprio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gram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gram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78D756CB" w14:textId="77777777" w:rsidR="00F61975" w:rsidRDefault="00F61975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</w:p>
          <w:p w14:paraId="165FB5CA" w14:textId="4D433076" w:rsidR="00281E83" w:rsidRPr="00487625" w:rsidRDefault="00281E83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>Em caso de veículo Oficial a solicitação deverá ocorrer diretamente com o setor de transportes em formulário específico;</w:t>
            </w:r>
          </w:p>
          <w:p w14:paraId="70CDD20F" w14:textId="77777777" w:rsidR="009C05E6" w:rsidRPr="00281E83" w:rsidRDefault="009C05E6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0"/>
                <w:szCs w:val="20"/>
              </w:rPr>
            </w:pPr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>Em caso de Veículo Próprio, Anexar</w:t>
            </w:r>
            <w:r w:rsidR="00281E83"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 xml:space="preserve"> a este processo</w:t>
            </w:r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 xml:space="preserve"> o TERMO DE OPÇÃO – FORMULÁRIO VEÍCULO </w:t>
            </w:r>
            <w:commentRangeStart w:id="6"/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>PRÓPRIO</w:t>
            </w:r>
            <w:commentRangeEnd w:id="6"/>
            <w:r w:rsidR="00F00171" w:rsidRPr="00487625">
              <w:rPr>
                <w:rStyle w:val="Refdecomentrio"/>
                <w:b/>
                <w:color w:val="FF0000"/>
                <w:sz w:val="20"/>
                <w:szCs w:val="20"/>
              </w:rPr>
              <w:commentReference w:id="6"/>
            </w:r>
            <w:r w:rsidR="009E08A5" w:rsidRPr="00281E83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</w:p>
        </w:tc>
      </w:tr>
      <w:tr w:rsidR="003A5FC5" w14:paraId="6D05CE42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638E815E" w14:textId="77777777" w:rsidR="009C05E6" w:rsidRPr="009C05E6" w:rsidRDefault="009C05E6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</w:rPr>
              <w:t>para entrega da solicitação fora do prazo de 10 dias</w:t>
            </w:r>
            <w:r w:rsidR="006A64B5">
              <w:rPr>
                <w:rFonts w:eastAsia="Times New Roman" w:cs="Times New Roman"/>
                <w:bCs/>
                <w:color w:val="000000"/>
              </w:rPr>
              <w:t xml:space="preserve"> antecedentes a data da viagem</w:t>
            </w:r>
            <w:r>
              <w:rPr>
                <w:rFonts w:eastAsia="Times New Roman" w:cs="Times New Roman"/>
                <w:bCs/>
                <w:color w:val="000000"/>
              </w:rPr>
              <w:t xml:space="preserve"> (viagens nacionais SEM passagens), 30 dias</w:t>
            </w:r>
            <w:r w:rsidR="006A64B5">
              <w:rPr>
                <w:rFonts w:eastAsia="Times New Roman" w:cs="Times New Roman"/>
                <w:bCs/>
                <w:color w:val="000000"/>
              </w:rPr>
              <w:t xml:space="preserve"> antecedentes a data da viagem</w:t>
            </w:r>
            <w:r>
              <w:rPr>
                <w:rFonts w:eastAsia="Times New Roman" w:cs="Times New Roman"/>
                <w:bCs/>
                <w:color w:val="000000"/>
              </w:rPr>
              <w:t xml:space="preserve"> (viagens nacionais COM </w:t>
            </w:r>
            <w:commentRangeStart w:id="7"/>
            <w:r>
              <w:rPr>
                <w:rFonts w:eastAsia="Times New Roman" w:cs="Times New Roman"/>
                <w:bCs/>
                <w:color w:val="000000"/>
              </w:rPr>
              <w:t>passagens</w:t>
            </w:r>
            <w:commentRangeEnd w:id="7"/>
            <w:r w:rsidR="00C35934">
              <w:rPr>
                <w:rStyle w:val="Refdecomentrio"/>
              </w:rPr>
              <w:commentReference w:id="7"/>
            </w:r>
            <w:r>
              <w:rPr>
                <w:rFonts w:eastAsia="Times New Roman" w:cs="Times New Roman"/>
                <w:bCs/>
                <w:color w:val="000000"/>
              </w:rPr>
              <w:t>).</w:t>
            </w:r>
          </w:p>
        </w:tc>
      </w:tr>
      <w:tr w:rsidR="009C05E6" w14:paraId="2C9F2B90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2C6B563" w14:textId="541F68C7" w:rsidR="009C05E6" w:rsidRPr="00F61975" w:rsidRDefault="00F6197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ddadasdasdasdasdasdadasdasdasdasdasdasd</w:t>
            </w:r>
            <w:proofErr w:type="spellStart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proofErr w:type="spellEnd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  <w:p w14:paraId="6C2950BB" w14:textId="77777777" w:rsidR="009C05E6" w:rsidRDefault="009C05E6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</w:p>
          <w:p w14:paraId="080B17DD" w14:textId="77777777" w:rsidR="009C05E6" w:rsidRDefault="009C05E6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</w:p>
        </w:tc>
      </w:tr>
    </w:tbl>
    <w:p w14:paraId="71570894" w14:textId="77777777" w:rsidR="00FB07E5" w:rsidRDefault="00FB07E5" w:rsidP="00162D9C">
      <w:pPr>
        <w:pStyle w:val="Standard"/>
        <w:autoSpaceDE w:val="0"/>
        <w:spacing w:after="200" w:line="276" w:lineRule="auto"/>
        <w:rPr>
          <w:rFonts w:eastAsia="Times New Roman" w:cs="Times New Roman"/>
          <w:i/>
          <w:iCs/>
          <w:color w:val="000000"/>
        </w:rPr>
      </w:pPr>
      <w:r>
        <w:rPr>
          <w:rFonts w:eastAsia="Times New Roman" w:cs="Times New Roman"/>
          <w:i/>
          <w:iCs/>
          <w:color w:val="000000"/>
        </w:rPr>
        <w:t>*Todos os campos são de preenchimento obrigatório</w:t>
      </w:r>
    </w:p>
    <w:p w14:paraId="32F10ABB" w14:textId="77777777" w:rsidR="00FB07E5" w:rsidRDefault="00FB07E5">
      <w:pPr>
        <w:pStyle w:val="Standard"/>
        <w:autoSpaceDE w:val="0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Data: 12/01/2026</w:t>
      </w:r>
      <w:r w:rsidR="009B14C4" w:rsidRPr="009B14C4">
        <w:rPr>
          <w:rFonts w:eastAsia="Times New Roman" w:cs="Times New Roman"/>
          <w:color w:val="000000"/>
        </w:rPr>
      </w:r>
      <w:proofErr w:type="spellStart"/>
      <w:r w:rsidR="009B14C4" w:rsidRPr="009B14C4">
        <w:rPr>
          <w:rFonts w:eastAsia="Times New Roman" w:cs="Times New Roman"/>
          <w:color w:val="000000"/>
        </w:rPr>
      </w:r>
      <w:proofErr w:type="spellEnd"/>
      <w:r w:rsidR="009B14C4" w:rsidRPr="009B14C4">
        <w:rPr>
          <w:rFonts w:eastAsia="Times New Roman" w:cs="Times New Roman"/>
          <w:color w:val="000000"/>
        </w:rPr>
      </w:r>
    </w:p>
    <w:p w14:paraId="6435703D" w14:textId="77777777" w:rsidR="00FB07E5" w:rsidRDefault="00FB07E5" w:rsidP="00245967">
      <w:pPr>
        <w:pStyle w:val="Standard"/>
        <w:autoSpaceDE w:val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</w:r>
    </w:p>
    <w:p w14:paraId="711FB8DC" w14:textId="77777777" w:rsidR="00FB07E5" w:rsidRPr="00245967" w:rsidRDefault="00FB07E5" w:rsidP="00245967">
      <w:pPr>
        <w:pStyle w:val="Standard"/>
        <w:autoSpaceDE w:val="0"/>
        <w:jc w:val="center"/>
        <w:rPr>
          <w:rFonts w:eastAsia="Times New Roman" w:cs="Times New Roman"/>
          <w:color w:val="000000"/>
        </w:rPr>
      </w:pPr>
      <w:commentRangeStart w:id="8"/>
      <w:r>
        <w:rPr>
          <w:rFonts w:eastAsia="Times New Roman" w:cs="Times New Roman"/>
          <w:color w:val="000000"/>
        </w:rPr>
        <w:t>Solicitante                                                                        Chefe Imediato</w:t>
      </w:r>
      <w:commentRangeEnd w:id="8"/>
      <w:r w:rsidR="006A64B5">
        <w:rPr>
          <w:rStyle w:val="Refdecomentrio"/>
        </w:rPr>
        <w:commentReference w:id="8"/>
      </w:r>
    </w:p>
    <w:sectPr w:rsidR="00FB07E5" w:rsidRPr="00245967" w:rsidSect="00775C2D">
      <w:pgSz w:w="11906" w:h="16838"/>
      <w:pgMar w:top="284" w:right="1134" w:bottom="284" w:left="113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uário" w:date="2023-01-26T15:13:00Z" w:initials="U">
    <w:p w14:paraId="530C2518" w14:textId="77777777" w:rsidR="008E7552" w:rsidRPr="009677CB" w:rsidRDefault="008E7552">
      <w:pPr>
        <w:pStyle w:val="Textodecomentrio"/>
        <w:rPr>
          <w:sz w:val="24"/>
          <w:szCs w:val="24"/>
        </w:rPr>
      </w:pPr>
      <w:r>
        <w:rPr>
          <w:rStyle w:val="Refdecomentrio"/>
        </w:rPr>
        <w:annotationRef/>
      </w:r>
      <w:r w:rsidRPr="009677CB">
        <w:rPr>
          <w:sz w:val="24"/>
          <w:szCs w:val="24"/>
        </w:rPr>
        <w:t>Devem ser marcados de acordo com a solicitação, se diárias ou diárias e Passagens</w:t>
      </w:r>
      <w:r>
        <w:rPr>
          <w:sz w:val="24"/>
          <w:szCs w:val="24"/>
        </w:rPr>
        <w:t xml:space="preserve">. Quando houver passagens, deverá ser anexada junto ao formulário de requisição, proposta com sugestão de vôos. </w:t>
      </w:r>
    </w:p>
  </w:comment>
  <w:comment w:id="1" w:author="Usuário" w:date="2023-01-26T14:46:00Z" w:initials="U">
    <w:p w14:paraId="13F7EEE0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 xml:space="preserve"> Neste campo são expostos os motivos para realização da viagem e atividades que serão realizadas.</w:t>
      </w:r>
    </w:p>
  </w:comment>
  <w:comment w:id="2" w:author="Usuário" w:date="2023-01-31T13:44:00Z" w:initials="U">
    <w:p w14:paraId="2993C318" w14:textId="77777777" w:rsidR="008E7552" w:rsidRDefault="008E7552" w:rsidP="006E53C5">
      <w:pPr>
        <w:pStyle w:val="Textodecomentrio"/>
      </w:pPr>
      <w:r>
        <w:rPr>
          <w:rStyle w:val="Refdecomentrio"/>
        </w:rPr>
        <w:annotationRef/>
      </w:r>
      <w:r>
        <w:t>Identificar Cidade e horário de onde o solicitante irá partir e cidade para onde o solicitante vai.</w:t>
      </w:r>
    </w:p>
    <w:p w14:paraId="24B040A5" w14:textId="77777777" w:rsidR="008E7552" w:rsidRDefault="008E7552">
      <w:pPr>
        <w:pStyle w:val="Textodecomentrio"/>
      </w:pPr>
    </w:p>
  </w:comment>
  <w:comment w:id="3" w:author="Usuário" w:date="2023-01-31T13:44:00Z" w:initials="U">
    <w:p w14:paraId="18ACB403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Identificar cidade de onde o evento foi realizado e cidade para onde o solicitante retornará.</w:t>
      </w:r>
    </w:p>
  </w:comment>
  <w:comment w:id="4" w:author="Usuário" w:date="2023-01-31T13:46:00Z" w:initials="U">
    <w:p w14:paraId="3482A82A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Identificar a data e horário previsto para início do evento que o solicitante irá participar.</w:t>
      </w:r>
    </w:p>
  </w:comment>
  <w:comment w:id="5" w:author="Usuário" w:date="2023-01-26T15:01:00Z" w:initials="U">
    <w:p w14:paraId="4E74C888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É obrigatório justificar realização de viagem que recaia em final de semana  (incluindo sexta feira) e feriados ou saída de sua sede em dia anterior ao início da programação.</w:t>
      </w:r>
    </w:p>
  </w:comment>
  <w:comment w:id="6" w:author="Usuário" w:date="2023-01-26T15:03:00Z" w:initials="U">
    <w:p w14:paraId="713DF886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Devem ser marcados de acordo com os meios de transportes que serão utilizados durante a viagem. Em caso de OUTROS, especificar.</w:t>
      </w:r>
    </w:p>
  </w:comment>
  <w:comment w:id="7" w:author="Usuário" w:date="2023-01-26T15:06:00Z" w:initials="U">
    <w:p w14:paraId="717414D4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É obrigatório justificar a entrega de solicitação de darias e/ou passagens fora dos prazos estabelecidos. Para viagens já ocorridas, a solicitação deve estar acompanhada de despacho de autorização específica do Ordenador de Despesas.</w:t>
      </w:r>
    </w:p>
  </w:comment>
  <w:comment w:id="8" w:author="Usuário" w:date="2023-10-10T16:58:00Z" w:initials="U">
    <w:p w14:paraId="0D4FF571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 xml:space="preserve">O documento deverá está obrigatoriamente assinada pelo solicitante e pelo chefe imediato. As assinaturas deverão ser </w:t>
      </w:r>
      <w:r w:rsidR="00281E83">
        <w:t>realizadas no</w:t>
      </w:r>
      <w:r>
        <w:t xml:space="preserve"> </w:t>
      </w:r>
      <w:r w:rsidR="006D5115">
        <w:t>SIPAC e/ou GOV.BR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0C2518" w15:done="0"/>
  <w15:commentEx w15:paraId="13F7EEE0" w15:done="0"/>
  <w15:commentEx w15:paraId="24B040A5" w15:done="0"/>
  <w15:commentEx w15:paraId="18ACB403" w15:done="0"/>
  <w15:commentEx w15:paraId="3482A82A" w15:done="0"/>
  <w15:commentEx w15:paraId="4E74C888" w15:done="0"/>
  <w15:commentEx w15:paraId="713DF886" w15:done="0"/>
  <w15:commentEx w15:paraId="717414D4" w15:done="0"/>
  <w15:commentEx w15:paraId="0D4FF57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0C2518" w16cid:durableId="277D0FD3"/>
  <w16cid:commentId w16cid:paraId="13F7EEE0" w16cid:durableId="277D1027"/>
  <w16cid:commentId w16cid:paraId="24B040A5" w16cid:durableId="277D1E5C"/>
  <w16cid:commentId w16cid:paraId="18ACB403" w16cid:durableId="278399B1"/>
  <w16cid:commentId w16cid:paraId="3482A82A" w16cid:durableId="278399D8"/>
  <w16cid:commentId w16cid:paraId="4E74C888" w16cid:durableId="277D138E"/>
  <w16cid:commentId w16cid:paraId="713DF886" w16cid:durableId="277D144F"/>
  <w16cid:commentId w16cid:paraId="717414D4" w16cid:durableId="277D14A4"/>
  <w16cid:commentId w16cid:paraId="0D4FF571" w16cid:durableId="277D1C4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835FE"/>
    <w:multiLevelType w:val="hybridMultilevel"/>
    <w:tmpl w:val="9670B4F4"/>
    <w:lvl w:ilvl="0" w:tplc="7064142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795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5124"/>
    <w:rsid w:val="000427C6"/>
    <w:rsid w:val="000B7695"/>
    <w:rsid w:val="00162D9C"/>
    <w:rsid w:val="001E4ADD"/>
    <w:rsid w:val="00235124"/>
    <w:rsid w:val="0024273B"/>
    <w:rsid w:val="00245967"/>
    <w:rsid w:val="00281E83"/>
    <w:rsid w:val="002A35EE"/>
    <w:rsid w:val="002D250B"/>
    <w:rsid w:val="00313040"/>
    <w:rsid w:val="003A5FC5"/>
    <w:rsid w:val="003B69F6"/>
    <w:rsid w:val="003E26D1"/>
    <w:rsid w:val="00487625"/>
    <w:rsid w:val="004B2030"/>
    <w:rsid w:val="004C10AD"/>
    <w:rsid w:val="004F2902"/>
    <w:rsid w:val="00510842"/>
    <w:rsid w:val="006A64B5"/>
    <w:rsid w:val="006D5115"/>
    <w:rsid w:val="006E53C5"/>
    <w:rsid w:val="00775C2D"/>
    <w:rsid w:val="008A6CAA"/>
    <w:rsid w:val="008A7846"/>
    <w:rsid w:val="008E7552"/>
    <w:rsid w:val="0090633A"/>
    <w:rsid w:val="009677CB"/>
    <w:rsid w:val="009B14C4"/>
    <w:rsid w:val="009C05E6"/>
    <w:rsid w:val="009E08A5"/>
    <w:rsid w:val="009E5F63"/>
    <w:rsid w:val="00A52840"/>
    <w:rsid w:val="00AA5A12"/>
    <w:rsid w:val="00B426D7"/>
    <w:rsid w:val="00B9366F"/>
    <w:rsid w:val="00BB075B"/>
    <w:rsid w:val="00C35934"/>
    <w:rsid w:val="00CC2F3E"/>
    <w:rsid w:val="00D26D61"/>
    <w:rsid w:val="00DF453F"/>
    <w:rsid w:val="00EE78D4"/>
    <w:rsid w:val="00F00171"/>
    <w:rsid w:val="00F513CE"/>
    <w:rsid w:val="00F61975"/>
    <w:rsid w:val="00FB07E5"/>
    <w:rsid w:val="00FB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oNotEmbedSmartTags/>
  <w:decimalSymbol w:val=","/>
  <w:listSeparator w:val=";"/>
  <w14:docId w14:val="62CF9434"/>
  <w15:chartTrackingRefBased/>
  <w15:docId w15:val="{69734D27-227C-4CBD-A92E-7E3CD8B1C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textAlignment w:val="baseline"/>
    </w:pPr>
    <w:rPr>
      <w:rFonts w:eastAsia="SimSun" w:cs="Mangal"/>
      <w:kern w:val="1"/>
      <w:sz w:val="24"/>
      <w:szCs w:val="24"/>
      <w:lang w:eastAsia="hi-I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Fontepargpadro1">
    <w:name w:val="Fonte parág. padrão1"/>
  </w:style>
  <w:style w:type="character" w:customStyle="1" w:styleId="TextodebaloChar">
    <w:name w:val="Texto de balão Char"/>
    <w:rPr>
      <w:rFonts w:ascii="Tahoma" w:hAnsi="Tahoma" w:cs="Tahoma"/>
      <w:sz w:val="16"/>
      <w:szCs w:val="14"/>
    </w:rPr>
  </w:style>
  <w:style w:type="character" w:customStyle="1" w:styleId="CabealhoChar">
    <w:name w:val="Cabeçalho Char"/>
    <w:rPr>
      <w:kern w:val="1"/>
      <w:sz w:val="24"/>
      <w:szCs w:val="21"/>
      <w:lang w:eastAsia="hi-IN" w:bidi="hi-IN"/>
    </w:rPr>
  </w:style>
  <w:style w:type="character" w:customStyle="1" w:styleId="RodapChar">
    <w:name w:val="Rodapé Char"/>
    <w:rPr>
      <w:kern w:val="1"/>
      <w:sz w:val="24"/>
      <w:szCs w:val="21"/>
      <w:lang w:eastAsia="hi-IN" w:bidi="hi-IN"/>
    </w:rPr>
  </w:style>
  <w:style w:type="character" w:styleId="Hyperlink">
    <w:name w:val="Hyperlink"/>
    <w:rPr>
      <w:color w:val="0000FF"/>
      <w:u w:val="single"/>
    </w:rPr>
  </w:style>
  <w:style w:type="paragraph" w:customStyle="1" w:styleId="Ttulo2">
    <w:name w:val="Título2"/>
    <w:basedOn w:val="Normal"/>
    <w:next w:val="Corpodetexto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Textbody"/>
  </w:style>
  <w:style w:type="paragraph" w:customStyle="1" w:styleId="Legenda2">
    <w:name w:val="Legenda2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SimSun" w:cs="Mangal"/>
      <w:kern w:val="1"/>
      <w:sz w:val="24"/>
      <w:szCs w:val="24"/>
      <w:lang w:eastAsia="hi-IN" w:bidi="hi-IN"/>
    </w:rPr>
  </w:style>
  <w:style w:type="paragraph" w:customStyle="1" w:styleId="Ttulo1">
    <w:name w:val="Título1"/>
    <w:basedOn w:val="Standard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styleId="Subttulo">
    <w:name w:val="Subtitle"/>
    <w:basedOn w:val="Ttulo1"/>
    <w:next w:val="Textbody"/>
    <w:qFormat/>
    <w:pPr>
      <w:jc w:val="center"/>
    </w:pPr>
    <w:rPr>
      <w:i/>
      <w:iCs/>
    </w:rPr>
  </w:style>
  <w:style w:type="paragraph" w:customStyle="1" w:styleId="Legenda3">
    <w:name w:val="Legenda3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PargrafodaLista">
    <w:name w:val="List Paragraph"/>
    <w:basedOn w:val="Standard"/>
    <w:qFormat/>
    <w:pPr>
      <w:ind w:left="720"/>
    </w:pPr>
  </w:style>
  <w:style w:type="paragraph" w:customStyle="1" w:styleId="Corpodetexto21">
    <w:name w:val="Corpo de texto 21"/>
    <w:basedOn w:val="Standard"/>
    <w:pPr>
      <w:keepNext/>
      <w:jc w:val="both"/>
    </w:pPr>
  </w:style>
  <w:style w:type="paragraph" w:customStyle="1" w:styleId="Ttulo31">
    <w:name w:val="Título 31"/>
    <w:basedOn w:val="Standard"/>
    <w:next w:val="Standard"/>
    <w:pPr>
      <w:keepNext/>
      <w:jc w:val="center"/>
    </w:pPr>
    <w:rPr>
      <w:sz w:val="28"/>
    </w:rPr>
  </w:style>
  <w:style w:type="paragraph" w:customStyle="1" w:styleId="Ttulo11">
    <w:name w:val="Título 11"/>
    <w:basedOn w:val="Standard"/>
    <w:next w:val="Standard"/>
    <w:pPr>
      <w:keepNext/>
    </w:pPr>
    <w:rPr>
      <w:sz w:val="32"/>
    </w:rPr>
  </w:style>
  <w:style w:type="paragraph" w:customStyle="1" w:styleId="Ttulo21">
    <w:name w:val="Título 21"/>
    <w:basedOn w:val="Standard"/>
    <w:next w:val="Standard"/>
    <w:pPr>
      <w:keepNext/>
      <w:jc w:val="center"/>
    </w:pPr>
    <w:rPr>
      <w:b/>
      <w:bCs/>
      <w:sz w:val="28"/>
    </w:rPr>
  </w:style>
  <w:style w:type="paragraph" w:customStyle="1" w:styleId="Ttulo41">
    <w:name w:val="Título 41"/>
    <w:basedOn w:val="Standard"/>
    <w:next w:val="Standard"/>
    <w:pPr>
      <w:keepNext/>
    </w:pPr>
    <w:rPr>
      <w:rFonts w:ascii="Arial" w:hAnsi="Arial" w:cs="Arial"/>
      <w:b/>
      <w:bCs/>
      <w:sz w:val="20"/>
    </w:rPr>
  </w:style>
  <w:style w:type="paragraph" w:customStyle="1" w:styleId="Framecontents">
    <w:name w:val="Frame contents"/>
    <w:basedOn w:val="Textbody"/>
  </w:style>
  <w:style w:type="paragraph" w:styleId="Textodebalo">
    <w:name w:val="Balloon Text"/>
    <w:basedOn w:val="Normal"/>
    <w:rPr>
      <w:rFonts w:ascii="Tahoma" w:hAnsi="Tahoma" w:cs="Tahoma"/>
      <w:sz w:val="16"/>
      <w:szCs w:val="14"/>
    </w:rPr>
  </w:style>
  <w:style w:type="paragraph" w:styleId="Cabealho">
    <w:name w:val="header"/>
    <w:basedOn w:val="Normal"/>
    <w:rPr>
      <w:szCs w:val="21"/>
    </w:rPr>
  </w:style>
  <w:style w:type="paragraph" w:styleId="Rodap">
    <w:name w:val="footer"/>
    <w:basedOn w:val="Normal"/>
    <w:rPr>
      <w:szCs w:val="21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paragraph" w:customStyle="1" w:styleId="Contedodequadro">
    <w:name w:val="Conteúdo de quadro"/>
    <w:basedOn w:val="Corpodetexto"/>
  </w:style>
  <w:style w:type="character" w:styleId="Refdecomentrio">
    <w:name w:val="annotation reference"/>
    <w:uiPriority w:val="99"/>
    <w:semiHidden/>
    <w:unhideWhenUsed/>
    <w:rsid w:val="009677C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677CB"/>
    <w:rPr>
      <w:sz w:val="20"/>
      <w:szCs w:val="18"/>
    </w:rPr>
  </w:style>
  <w:style w:type="character" w:customStyle="1" w:styleId="TextodecomentrioChar">
    <w:name w:val="Texto de comentário Char"/>
    <w:link w:val="Textodecomentrio"/>
    <w:uiPriority w:val="99"/>
    <w:semiHidden/>
    <w:rsid w:val="009677CB"/>
    <w:rPr>
      <w:rFonts w:eastAsia="SimSun" w:cs="Mangal"/>
      <w:kern w:val="1"/>
      <w:szCs w:val="18"/>
      <w:lang w:eastAsia="hi-IN" w:bidi="hi-I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677CB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9677CB"/>
    <w:rPr>
      <w:rFonts w:eastAsia="SimSun" w:cs="Mangal"/>
      <w:b/>
      <w:bCs/>
      <w:kern w:val="1"/>
      <w:szCs w:val="18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Usu&#225;rio\Documents\Diarias%20Professor%20Inaldo\SOLICITA&#199;&#195;O%20DE%20DI&#193;RIA%20INALDO%2001-08-14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SOLICITAÇÃO DE DIÁRIA INALDO 01-08-14.dotx</Template>
  <TotalTime>7</TotalTime>
  <Pages>2</Pages>
  <Words>366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cp:lastModifiedBy>Railson Santos</cp:lastModifiedBy>
  <cp:revision>3</cp:revision>
  <cp:lastPrinted>2017-07-10T17:34:00Z</cp:lastPrinted>
  <dcterms:created xsi:type="dcterms:W3CDTF">2026-01-12T22:33:00Z</dcterms:created>
  <dcterms:modified xsi:type="dcterms:W3CDTF">2026-01-12T22:40:00Z</dcterms:modified>
</cp:coreProperties>
</file>