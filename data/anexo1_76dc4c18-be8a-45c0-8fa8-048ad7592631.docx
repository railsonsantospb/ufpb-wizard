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D8DF154" w14:textId="77777777" w:rsidR="00FB07E5" w:rsidRPr="00CC2F3E" w:rsidRDefault="00000000" w:rsidP="00CC2F3E">
      <w:pPr>
        <w:pStyle w:val="Standard"/>
        <w:autoSpaceDE w:val="0"/>
        <w:jc w:val="both"/>
        <w:rPr>
          <w:rFonts w:ascii="Arial" w:eastAsia="Arial" w:hAnsi="Arial" w:cs="Arial"/>
          <w:color w:val="000000"/>
        </w:rPr>
      </w:pPr>
      <w:r>
        <w:pict w14:anchorId="6903D4E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23.95pt;margin-top:6.3pt;width:39.4pt;height:51.5pt;z-index:1;mso-wrap-distance-left:9.05pt;mso-wrap-distance-right:9.05pt" filled="t">
            <v:fill color2="black"/>
            <v:imagedata r:id="rId5" o:title=""/>
          </v:shape>
        </w:pict>
      </w:r>
    </w:p>
    <w:p w14:paraId="7970024C" w14:textId="77777777" w:rsidR="00FB07E5" w:rsidRDefault="00FB07E5">
      <w:pPr>
        <w:pStyle w:val="Standard"/>
        <w:autoSpaceDE w:val="0"/>
        <w:jc w:val="center"/>
        <w:rPr>
          <w:rFonts w:eastAsia="Times New Roman" w:cs="Times New Roman"/>
          <w:b/>
          <w:bCs/>
          <w:caps/>
        </w:rPr>
      </w:pPr>
      <w:r>
        <w:rPr>
          <w:rFonts w:eastAsia="Times New Roman" w:cs="Times New Roman"/>
          <w:b/>
          <w:bCs/>
          <w:caps/>
        </w:rPr>
        <w:t>Universidade Federal da Paraíba</w:t>
      </w:r>
    </w:p>
    <w:p w14:paraId="59151545" w14:textId="77777777" w:rsidR="00FB07E5" w:rsidRDefault="00FB07E5">
      <w:pPr>
        <w:pStyle w:val="Standard"/>
        <w:autoSpaceDE w:val="0"/>
        <w:jc w:val="center"/>
        <w:rPr>
          <w:rFonts w:eastAsia="Times New Roman" w:cs="Times New Roman"/>
          <w:b/>
          <w:bCs/>
          <w:caps/>
        </w:rPr>
      </w:pPr>
      <w:r>
        <w:rPr>
          <w:rFonts w:eastAsia="Times New Roman" w:cs="Times New Roman"/>
          <w:b/>
          <w:bCs/>
          <w:caps/>
        </w:rPr>
        <w:t>Centro de Ciências Humanas Sociais e Agrárias</w:t>
      </w:r>
    </w:p>
    <w:p w14:paraId="18DDD50E" w14:textId="77777777" w:rsidR="00FB07E5" w:rsidRDefault="00F513CE">
      <w:pPr>
        <w:pStyle w:val="Standard"/>
        <w:autoSpaceDE w:val="0"/>
        <w:jc w:val="center"/>
        <w:rPr>
          <w:rFonts w:eastAsia="Times New Roman" w:cs="Times New Roman"/>
          <w:b/>
          <w:bCs/>
          <w:caps/>
        </w:rPr>
      </w:pPr>
      <w:r>
        <w:rPr>
          <w:rFonts w:eastAsia="Times New Roman" w:cs="Times New Roman"/>
          <w:b/>
          <w:bCs/>
          <w:caps/>
        </w:rPr>
        <w:t xml:space="preserve">Campus </w:t>
      </w:r>
      <w:r w:rsidR="00FB07E5">
        <w:rPr>
          <w:rFonts w:eastAsia="Times New Roman" w:cs="Times New Roman"/>
          <w:b/>
          <w:bCs/>
          <w:caps/>
        </w:rPr>
        <w:t>III – BANANEIRAS – PB</w:t>
      </w:r>
    </w:p>
    <w:p w14:paraId="11433D86" w14:textId="77777777" w:rsidR="00775C2D" w:rsidRDefault="00775C2D">
      <w:pPr>
        <w:pStyle w:val="Standard"/>
        <w:autoSpaceDE w:val="0"/>
        <w:jc w:val="center"/>
        <w:rPr>
          <w:rFonts w:eastAsia="Times New Roman" w:cs="Times New Roman"/>
          <w:b/>
          <w:bCs/>
          <w:caps/>
        </w:rPr>
      </w:pPr>
      <w:r>
        <w:rPr>
          <w:rFonts w:eastAsia="Times New Roman" w:cs="Times New Roman"/>
          <w:b/>
          <w:bCs/>
          <w:caps/>
        </w:rPr>
        <w:t xml:space="preserve">ANEXO I </w:t>
      </w:r>
    </w:p>
    <w:p w14:paraId="5B9C0370" w14:textId="77777777" w:rsidR="00FB07E5" w:rsidRDefault="00FB07E5" w:rsidP="004B2030">
      <w:pPr>
        <w:pStyle w:val="Standard"/>
        <w:autoSpaceDE w:val="0"/>
        <w:jc w:val="both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ab/>
        <w:t xml:space="preserve">     </w:t>
      </w:r>
    </w:p>
    <w:p w14:paraId="0B3CBDA7" w14:textId="77777777" w:rsidR="004B2030" w:rsidRDefault="004B2030" w:rsidP="004B2030">
      <w:pPr>
        <w:pStyle w:val="Standard"/>
        <w:autoSpaceDE w:val="0"/>
        <w:jc w:val="center"/>
        <w:rPr>
          <w:rFonts w:eastAsia="Times New Roman" w:cs="Times New Roman"/>
          <w:b/>
          <w:color w:val="000000"/>
          <w:sz w:val="32"/>
          <w:szCs w:val="32"/>
        </w:rPr>
      </w:pPr>
      <w:commentRangeStart w:id="0"/>
      <w:r w:rsidRPr="0024273B">
        <w:rPr>
          <w:rFonts w:eastAsia="Times New Roman" w:cs="Times New Roman"/>
          <w:b/>
          <w:color w:val="000000"/>
          <w:sz w:val="32"/>
          <w:szCs w:val="32"/>
        </w:rPr>
        <w:t>SOLICITAÇÃO DE (X) DIÁRIAS () PASSAGENS</w:t>
      </w:r>
      <w:r w:rsidR="009B14C4" w:rsidRPr="009B14C4">
        <w:rPr>
          <w:rFonts w:eastAsia="Times New Roman" w:cs="Times New Roman"/>
          <w:b/>
          <w:color w:val="000000"/>
          <w:sz w:val="32"/>
          <w:szCs w:val="32"/>
        </w:rPr>
      </w:r>
      <w:proofErr w:type="spellStart"/>
      <w:r w:rsidR="009B14C4" w:rsidRPr="009B14C4">
        <w:rPr>
          <w:rFonts w:eastAsia="Times New Roman" w:cs="Times New Roman"/>
          <w:b/>
          <w:color w:val="000000"/>
          <w:sz w:val="32"/>
          <w:szCs w:val="32"/>
        </w:rPr>
      </w:r>
      <w:proofErr w:type="spellEnd"/>
      <w:r w:rsidR="009B14C4" w:rsidRPr="009B14C4">
        <w:rPr>
          <w:rFonts w:eastAsia="Times New Roman" w:cs="Times New Roman"/>
          <w:b/>
          <w:color w:val="000000"/>
          <w:sz w:val="32"/>
          <w:szCs w:val="32"/>
        </w:rPr>
      </w:r>
      <w:r w:rsidRPr="0024273B">
        <w:rPr>
          <w:rFonts w:eastAsia="Times New Roman" w:cs="Times New Roman"/>
          <w:b/>
          <w:color w:val="000000"/>
          <w:sz w:val="32"/>
          <w:szCs w:val="32"/>
        </w:rPr>
      </w:r>
      <w:r w:rsidR="009B14C4" w:rsidRPr="009B14C4">
        <w:rPr>
          <w:rFonts w:eastAsia="Times New Roman" w:cs="Times New Roman"/>
          <w:b/>
          <w:color w:val="000000"/>
          <w:sz w:val="32"/>
          <w:szCs w:val="32"/>
        </w:rPr>
      </w:r>
      <w:proofErr w:type="spellStart"/>
      <w:r w:rsidR="009B14C4" w:rsidRPr="009B14C4">
        <w:rPr>
          <w:rFonts w:eastAsia="Times New Roman" w:cs="Times New Roman"/>
          <w:b/>
          <w:color w:val="000000"/>
          <w:sz w:val="32"/>
          <w:szCs w:val="32"/>
        </w:rPr>
      </w:r>
      <w:proofErr w:type="spellEnd"/>
      <w:r w:rsidR="009B14C4" w:rsidRPr="009B14C4">
        <w:rPr>
          <w:rFonts w:eastAsia="Times New Roman" w:cs="Times New Roman"/>
          <w:b/>
          <w:color w:val="000000"/>
          <w:sz w:val="32"/>
          <w:szCs w:val="32"/>
        </w:rPr>
      </w:r>
      <w:r w:rsidRPr="0024273B">
        <w:rPr>
          <w:rFonts w:eastAsia="Times New Roman" w:cs="Times New Roman"/>
          <w:b/>
          <w:color w:val="000000"/>
          <w:sz w:val="32"/>
          <w:szCs w:val="32"/>
        </w:rPr>
      </w:r>
      <w:commentRangeEnd w:id="0"/>
      <w:r w:rsidR="009677CB">
        <w:rPr>
          <w:rStyle w:val="Refdecomentrio"/>
        </w:rPr>
      </w:r>
    </w:p>
    <w:p w14:paraId="798E0ECE" w14:textId="77777777" w:rsidR="00F61975" w:rsidRPr="0024273B" w:rsidRDefault="00F61975" w:rsidP="004B2030">
      <w:pPr>
        <w:pStyle w:val="Standard"/>
        <w:autoSpaceDE w:val="0"/>
        <w:jc w:val="center"/>
        <w:rPr>
          <w:rFonts w:eastAsia="Times New Roman" w:cs="Times New Roman"/>
          <w:b/>
          <w:color w:val="000000"/>
          <w:sz w:val="32"/>
          <w:szCs w:val="32"/>
        </w:rPr>
      </w:pPr>
    </w:p>
    <w:tbl>
      <w:tblPr>
        <w:tblW w:w="11057" w:type="dxa"/>
        <w:tblInd w:w="-84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5"/>
        <w:gridCol w:w="863"/>
        <w:gridCol w:w="1333"/>
        <w:gridCol w:w="353"/>
        <w:gridCol w:w="284"/>
        <w:gridCol w:w="143"/>
        <w:gridCol w:w="354"/>
        <w:gridCol w:w="211"/>
        <w:gridCol w:w="711"/>
        <w:gridCol w:w="1274"/>
        <w:gridCol w:w="995"/>
        <w:gridCol w:w="2551"/>
      </w:tblGrid>
      <w:tr w:rsidR="004B2030" w14:paraId="3D54A2DB" w14:textId="77777777" w:rsidTr="00F61975">
        <w:trPr>
          <w:trHeight w:val="370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BE5F1"/>
          </w:tcPr>
          <w:p w14:paraId="34445A9A" w14:textId="77777777" w:rsidR="004B2030" w:rsidRPr="0024273B" w:rsidRDefault="004B2030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ascii="Calibri" w:eastAsia="Calibri" w:hAnsi="Calibri" w:cs="Calibri"/>
                <w:b/>
                <w:sz w:val="28"/>
                <w:szCs w:val="28"/>
              </w:rPr>
            </w:pPr>
            <w:r w:rsidRPr="0024273B">
              <w:rPr>
                <w:rFonts w:eastAsia="Times New Roman" w:cs="Times New Roman"/>
                <w:b/>
                <w:color w:val="000000"/>
                <w:sz w:val="28"/>
                <w:szCs w:val="28"/>
              </w:rPr>
              <w:t>IDENTIFICAÇÃO</w:t>
            </w:r>
          </w:p>
        </w:tc>
      </w:tr>
      <w:tr w:rsidR="00FB07E5" w14:paraId="42A32D5C" w14:textId="77777777" w:rsidTr="00F61975">
        <w:trPr>
          <w:trHeight w:val="23"/>
        </w:trPr>
        <w:tc>
          <w:tcPr>
            <w:tcW w:w="2848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FFFFFF"/>
          </w:tcPr>
          <w:p w14:paraId="72F88E63" w14:textId="77777777" w:rsidR="00FB07E5" w:rsidRPr="0024273B" w:rsidRDefault="00FB07E5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color w:val="000000"/>
              </w:rPr>
            </w:pPr>
            <w:r w:rsidRPr="0024273B">
              <w:rPr>
                <w:rFonts w:eastAsia="Times New Roman" w:cs="Times New Roman"/>
                <w:color w:val="000000"/>
              </w:rPr>
              <w:t>Nome completo</w:t>
            </w:r>
            <w:r w:rsidR="008E7552">
              <w:rPr>
                <w:rFonts w:eastAsia="Times New Roman" w:cs="Times New Roman"/>
                <w:color w:val="000000"/>
              </w:rPr>
              <w:t>:</w:t>
            </w:r>
          </w:p>
        </w:tc>
        <w:tc>
          <w:tcPr>
            <w:tcW w:w="8209" w:type="dxa"/>
            <w:gridSpan w:val="1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B14C4" w:rsidRPr="009B14C4" w14:paraId="4B8D3AF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47B5C35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</w:p>
              </w:tc>
            </w:tr>
          </w:tbl>
          <w:p w14:paraId="041CDEAB" w14:textId="77777777" w:rsidR="009B14C4" w:rsidRPr="009B14C4" w:rsidRDefault="009B14C4" w:rsidP="009B14C4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31"/>
            </w:tblGrid>
            <w:tr w:rsidR="009B14C4" w:rsidRPr="009B14C4" w14:paraId="5742599D" w14:textId="77777777">
              <w:trPr>
                <w:tblCellSpacing w:w="15" w:type="dxa"/>
              </w:trPr>
              <w:tc>
                <w:tcPr>
                  <w:tcW w:w="2071" w:type="dxa"/>
                  <w:vAlign w:val="center"/>
                  <w:hideMark/>
                </w:tcPr>
                <w:p w14:paraId="62970908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  <w:r w:rsidRPr="009B14C4">
                    <w:rPr>
                      <w:rFonts w:eastAsia="Calibri" w:cs="Times New Roman"/>
                    </w:rPr>
                    <w:t>{{</w:t>
                  </w:r>
                  <w:proofErr w:type="spellStart"/>
                  <w:r w:rsidRPr="009B14C4">
                    <w:rPr>
                      <w:rFonts w:eastAsia="Calibri" w:cs="Times New Roman"/>
                    </w:rPr>
                    <w:t>nome_completo</w:t>
                  </w:r>
                  <w:proofErr w:type="spellEnd"/>
                  <w:r w:rsidRPr="009B14C4">
                    <w:rPr>
                      <w:rFonts w:eastAsia="Calibri" w:cs="Times New Roman"/>
                    </w:rPr>
                    <w:t>}}</w:t>
                  </w:r>
                </w:p>
              </w:tc>
            </w:tr>
          </w:tbl>
          <w:p w14:paraId="2774B07B" w14:textId="77777777" w:rsidR="00FB07E5" w:rsidRPr="0024273B" w:rsidRDefault="00FB07E5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</w:p>
        </w:tc>
      </w:tr>
      <w:tr w:rsidR="00FB07E5" w14:paraId="40E6A0D2" w14:textId="77777777" w:rsidTr="00F61975">
        <w:trPr>
          <w:trHeight w:val="23"/>
        </w:trPr>
        <w:tc>
          <w:tcPr>
            <w:tcW w:w="2848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FFFFFF"/>
          </w:tcPr>
          <w:p w14:paraId="090FF1A0" w14:textId="77777777" w:rsidR="00FB07E5" w:rsidRPr="0024273B" w:rsidRDefault="00FB07E5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color w:val="000000"/>
              </w:rPr>
            </w:pPr>
            <w:r w:rsidRPr="0024273B">
              <w:rPr>
                <w:rFonts w:eastAsia="Times New Roman" w:cs="Times New Roman"/>
                <w:color w:val="000000"/>
              </w:rPr>
              <w:t>Cargo</w:t>
            </w:r>
            <w:r w:rsidR="004B2030" w:rsidRPr="0024273B">
              <w:rPr>
                <w:rFonts w:eastAsia="Times New Roman" w:cs="Times New Roman"/>
                <w:color w:val="000000"/>
              </w:rPr>
              <w:t xml:space="preserve"> ou Função que Ocupa</w:t>
            </w:r>
            <w:r w:rsidR="008E7552">
              <w:rPr>
                <w:rFonts w:eastAsia="Times New Roman" w:cs="Times New Roman"/>
                <w:color w:val="000000"/>
              </w:rPr>
              <w:t>:</w:t>
            </w:r>
          </w:p>
        </w:tc>
        <w:tc>
          <w:tcPr>
            <w:tcW w:w="8209" w:type="dxa"/>
            <w:gridSpan w:val="1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B14C4" w:rsidRPr="009B14C4" w14:paraId="1A8D580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3B53A60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</w:p>
              </w:tc>
            </w:tr>
          </w:tbl>
          <w:p w14:paraId="3B76041E" w14:textId="77777777" w:rsidR="009B14C4" w:rsidRPr="009B14C4" w:rsidRDefault="009B14C4" w:rsidP="009B14C4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11"/>
            </w:tblGrid>
            <w:tr w:rsidR="009B14C4" w:rsidRPr="009B14C4" w14:paraId="4E3A9651" w14:textId="77777777">
              <w:trPr>
                <w:tblCellSpacing w:w="15" w:type="dxa"/>
              </w:trPr>
              <w:tc>
                <w:tcPr>
                  <w:tcW w:w="1951" w:type="dxa"/>
                  <w:vAlign w:val="center"/>
                  <w:hideMark/>
                </w:tcPr>
                <w:p w14:paraId="3988C000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  <w:r w:rsidRPr="009B14C4">
                    <w:rPr>
                      <w:rFonts w:eastAsia="Calibri" w:cs="Times New Roman"/>
                    </w:rPr>
                    <w:t>{{</w:t>
                  </w:r>
                  <w:proofErr w:type="spellStart"/>
                  <w:r w:rsidRPr="009B14C4">
                    <w:rPr>
                      <w:rFonts w:eastAsia="Calibri" w:cs="Times New Roman"/>
                    </w:rPr>
                    <w:t>cargo_funcao</w:t>
                  </w:r>
                  <w:proofErr w:type="spellEnd"/>
                  <w:r w:rsidRPr="009B14C4">
                    <w:rPr>
                      <w:rFonts w:eastAsia="Calibri" w:cs="Times New Roman"/>
                    </w:rPr>
                    <w:t>}}</w:t>
                  </w:r>
                </w:p>
              </w:tc>
            </w:tr>
          </w:tbl>
          <w:p w14:paraId="38A584DB" w14:textId="77777777" w:rsidR="00FB07E5" w:rsidRPr="0024273B" w:rsidRDefault="00FB07E5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</w:p>
        </w:tc>
      </w:tr>
      <w:tr w:rsidR="0024273B" w14:paraId="5BEDD887" w14:textId="77777777" w:rsidTr="00F61975">
        <w:trPr>
          <w:trHeight w:val="23"/>
        </w:trPr>
        <w:tc>
          <w:tcPr>
            <w:tcW w:w="4961" w:type="dxa"/>
            <w:gridSpan w:val="6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AB47B44" w14:textId="77777777" w:rsidR="009B14C4" w:rsidRPr="0024273B" w:rsidRDefault="008E7552" w:rsidP="002A35EE">
            <w:pPr>
              <w:pStyle w:val="Standard"/>
              <w:autoSpaceDE w:val="0"/>
              <w:snapToGrid w:val="0"/>
              <w:spacing w:line="276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CPF: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B14C4" w:rsidRPr="009B14C4" w14:paraId="2EF1FC7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8E9DDE2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rPr>
                      <w:rFonts w:eastAsia="Calibri" w:cs="Times New Roman"/>
                    </w:rPr>
                  </w:pPr>
                </w:p>
              </w:tc>
            </w:tr>
          </w:tbl>
          <w:p w14:paraId="146E76FC" w14:textId="77777777" w:rsidR="009B14C4" w:rsidRPr="009B14C4" w:rsidRDefault="009B14C4" w:rsidP="009B14C4">
            <w:pPr>
              <w:pStyle w:val="Standard"/>
              <w:autoSpaceDE w:val="0"/>
              <w:snapToGrid w:val="0"/>
              <w:spacing w:line="276" w:lineRule="auto"/>
              <w:rPr>
                <w:rFonts w:eastAsia="Calibri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1"/>
            </w:tblGrid>
            <w:tr w:rsidR="009B14C4" w:rsidRPr="009B14C4" w14:paraId="1E63BC25" w14:textId="77777777">
              <w:trPr>
                <w:tblCellSpacing w:w="15" w:type="dxa"/>
              </w:trPr>
              <w:tc>
                <w:tcPr>
                  <w:tcW w:w="871" w:type="dxa"/>
                  <w:vAlign w:val="center"/>
                  <w:hideMark/>
                </w:tcPr>
                <w:p w14:paraId="6CD765A7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rPr>
                      <w:rFonts w:eastAsia="Calibri" w:cs="Times New Roman"/>
                    </w:rPr>
                  </w:pPr>
                  <w:r w:rsidRPr="009B14C4">
                    <w:rPr>
                      <w:rFonts w:eastAsia="Calibri" w:cs="Times New Roman"/>
                    </w:rPr>
                    <w:t>{{</w:t>
                  </w:r>
                  <w:proofErr w:type="spellStart"/>
                  <w:r w:rsidRPr="009B14C4">
                    <w:rPr>
                      <w:rFonts w:eastAsia="Calibri" w:cs="Times New Roman"/>
                    </w:rPr>
                    <w:t>cpf</w:t>
                  </w:r>
                  <w:proofErr w:type="spellEnd"/>
                  <w:r w:rsidRPr="009B14C4">
                    <w:rPr>
                      <w:rFonts w:eastAsia="Calibri" w:cs="Times New Roman"/>
                    </w:rPr>
                    <w:t>}}</w:t>
                  </w:r>
                </w:p>
              </w:tc>
            </w:tr>
          </w:tbl>
          <w:p w14:paraId="7335904F" w14:textId="77777777" w:rsidR="0024273B" w:rsidRPr="0024273B" w:rsidRDefault="0024273B" w:rsidP="002A35EE">
            <w:pPr>
              <w:pStyle w:val="Standard"/>
              <w:autoSpaceDE w:val="0"/>
              <w:snapToGrid w:val="0"/>
              <w:spacing w:line="276" w:lineRule="auto"/>
              <w:rPr>
                <w:rFonts w:eastAsia="Calibri" w:cs="Times New Roman"/>
              </w:rPr>
            </w:pPr>
          </w:p>
        </w:tc>
        <w:tc>
          <w:tcPr>
            <w:tcW w:w="6096" w:type="dxa"/>
            <w:gridSpan w:val="6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8EE21BB" w14:textId="77777777" w:rsidR="009B14C4" w:rsidRDefault="0024273B" w:rsidP="002A35EE">
            <w:pPr>
              <w:pStyle w:val="Standard"/>
              <w:autoSpaceDE w:val="0"/>
              <w:snapToGrid w:val="0"/>
              <w:spacing w:line="276" w:lineRule="auto"/>
            </w:pPr>
            <w:r w:rsidRPr="0024273B">
              <w:rPr>
                <w:rFonts w:eastAsia="Calibri" w:cs="Times New Roman"/>
              </w:rPr>
              <w:t xml:space="preserve"> RG</w:t>
            </w:r>
            <w:r w:rsidR="008E7552">
              <w:rPr>
                <w:rFonts w:eastAsia="Calibri" w:cs="Times New Roman"/>
              </w:rPr>
              <w:t>:</w:t>
            </w:r>
            <w:r w:rsidR="009B14C4" w:rsidRPr="009B14C4">
              <w:t xml:space="preserve"> </w:t>
            </w:r>
          </w:p>
          <w:p w14:paraId="1290E6AB" w14:textId="77777777" w:rsidR="0024273B" w:rsidRPr="0024273B" w:rsidRDefault="009B14C4" w:rsidP="002A35EE">
            <w:pPr>
              <w:pStyle w:val="Standard"/>
              <w:autoSpaceDE w:val="0"/>
              <w:snapToGrid w:val="0"/>
              <w:spacing w:line="276" w:lineRule="auto"/>
              <w:rPr>
                <w:rFonts w:eastAsia="Calibri" w:cs="Times New Roman"/>
              </w:rPr>
            </w:pPr>
            <w:r w:rsidRPr="009B14C4">
              <w:rPr>
                <w:rFonts w:eastAsia="Calibri" w:cs="Times New Roman"/>
              </w:rPr>
              <w:t>3845406</w:t>
            </w:r>
            <w:proofErr w:type="spellStart"/>
            <w:r w:rsidRPr="009B14C4">
              <w:rPr>
                <w:rFonts w:eastAsia="Calibri" w:cs="Times New Roman"/>
              </w:rPr>
            </w:r>
            <w:proofErr w:type="spellEnd"/>
            <w:r w:rsidRPr="009B14C4">
              <w:rPr>
                <w:rFonts w:eastAsia="Calibri" w:cs="Times New Roman"/>
              </w:rPr>
            </w:r>
          </w:p>
        </w:tc>
      </w:tr>
      <w:tr w:rsidR="0024273B" w14:paraId="081B430F" w14:textId="77777777" w:rsidTr="00F61975">
        <w:trPr>
          <w:trHeight w:val="23"/>
        </w:trPr>
        <w:tc>
          <w:tcPr>
            <w:tcW w:w="4961" w:type="dxa"/>
            <w:gridSpan w:val="6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FFFFFF"/>
          </w:tcPr>
          <w:p w14:paraId="4E98ABE7" w14:textId="77777777" w:rsidR="0024273B" w:rsidRPr="0024273B" w:rsidRDefault="0024273B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color w:val="000000"/>
              </w:rPr>
            </w:pPr>
            <w:r w:rsidRPr="0024273B">
              <w:rPr>
                <w:rFonts w:eastAsia="Times New Roman" w:cs="Times New Roman"/>
                <w:color w:val="000000"/>
              </w:rPr>
              <w:t>Data de Nascimento: 14/04/1992</w:t>
            </w:r>
            <w:r w:rsidR="008E7552">
              <w:rPr>
                <w:rFonts w:eastAsia="Times New Roman" w:cs="Times New Roman"/>
                <w:color w:val="000000"/>
              </w:rPr>
            </w:r>
            <w:r w:rsidR="009B14C4" w:rsidRPr="009B14C4"/>
            <w:r w:rsidR="009B14C4" w:rsidRPr="009B14C4">
              <w:rPr>
                <w:rFonts w:eastAsia="Times New Roman" w:cs="Times New Roman"/>
                <w:color w:val="000000"/>
              </w:rPr>
            </w:r>
            <w:proofErr w:type="spellStart"/>
            <w:r w:rsidR="009B14C4" w:rsidRPr="009B14C4">
              <w:rPr>
                <w:rFonts w:eastAsia="Times New Roman" w:cs="Times New Roman"/>
                <w:color w:val="000000"/>
              </w:rPr>
            </w:r>
            <w:proofErr w:type="spellEnd"/>
            <w:r w:rsidR="009B14C4" w:rsidRPr="009B14C4">
              <w:rPr>
                <w:rFonts w:eastAsia="Times New Roman" w:cs="Times New Roman"/>
                <w:color w:val="000000"/>
              </w:rPr>
            </w:r>
          </w:p>
        </w:tc>
        <w:tc>
          <w:tcPr>
            <w:tcW w:w="6096" w:type="dxa"/>
            <w:gridSpan w:val="6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207963B" w14:textId="77777777" w:rsidR="0024273B" w:rsidRPr="0024273B" w:rsidRDefault="0024273B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  <w:r w:rsidRPr="0024273B">
              <w:rPr>
                <w:rFonts w:eastAsia="Calibri" w:cs="Times New Roman"/>
              </w:rPr>
              <w:t xml:space="preserve"> Siape: 3502778</w:t>
            </w:r>
            <w:proofErr w:type="spellStart"/>
            <w:r w:rsidRPr="0024273B">
              <w:rPr>
                <w:rFonts w:eastAsia="Calibri" w:cs="Times New Roman"/>
              </w:rPr>
            </w:r>
            <w:proofErr w:type="spellEnd"/>
            <w:r w:rsidR="008E7552">
              <w:rPr>
                <w:rFonts w:eastAsia="Calibri" w:cs="Times New Roman"/>
              </w:rPr>
            </w:r>
            <w:r w:rsidR="009B14C4" w:rsidRPr="009B14C4"/>
            <w:r w:rsidR="009B14C4" w:rsidRPr="009B14C4">
              <w:rPr>
                <w:rFonts w:eastAsia="Calibri" w:cs="Times New Roman"/>
              </w:rPr>
            </w:r>
            <w:proofErr w:type="spellStart"/>
            <w:r w:rsidR="009B14C4" w:rsidRPr="009B14C4">
              <w:rPr>
                <w:rFonts w:eastAsia="Calibri" w:cs="Times New Roman"/>
              </w:rPr>
            </w:r>
            <w:proofErr w:type="spellEnd"/>
            <w:r w:rsidR="009B14C4" w:rsidRPr="009B14C4">
              <w:rPr>
                <w:rFonts w:eastAsia="Calibri" w:cs="Times New Roman"/>
              </w:rPr>
            </w:r>
          </w:p>
        </w:tc>
      </w:tr>
      <w:tr w:rsidR="003A5FC5" w14:paraId="00298A14" w14:textId="77777777" w:rsidTr="00F61975">
        <w:trPr>
          <w:trHeight w:val="23"/>
        </w:trPr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FFFFFF"/>
          </w:tcPr>
          <w:p w14:paraId="18E83FF6" w14:textId="77777777" w:rsidR="003A5FC5" w:rsidRPr="0024273B" w:rsidRDefault="00B426D7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color w:val="000000"/>
              </w:rPr>
            </w:pPr>
            <w:r w:rsidRPr="0024273B">
              <w:rPr>
                <w:rFonts w:eastAsia="Times New Roman" w:cs="Times New Roman"/>
                <w:color w:val="000000"/>
              </w:rPr>
              <w:t>Nome da Mãe</w:t>
            </w:r>
            <w:r w:rsidR="008E7552">
              <w:rPr>
                <w:rFonts w:eastAsia="Times New Roman" w:cs="Times New Roman"/>
                <w:color w:val="000000"/>
              </w:rPr>
              <w:t>:</w:t>
            </w:r>
          </w:p>
        </w:tc>
        <w:tc>
          <w:tcPr>
            <w:tcW w:w="9072" w:type="dxa"/>
            <w:gridSpan w:val="11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B14C4" w:rsidRPr="009B14C4" w14:paraId="61088D7F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0EA8BF9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</w:p>
              </w:tc>
            </w:tr>
          </w:tbl>
          <w:p w14:paraId="20292A43" w14:textId="77777777" w:rsidR="009B14C4" w:rsidRPr="009B14C4" w:rsidRDefault="009B14C4" w:rsidP="009B14C4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61"/>
            </w:tblGrid>
            <w:tr w:rsidR="009B14C4" w:rsidRPr="009B14C4" w14:paraId="51A7AEDB" w14:textId="77777777" w:rsidTr="009B14C4">
              <w:trPr>
                <w:trHeight w:val="683"/>
                <w:tblCellSpacing w:w="15" w:type="dxa"/>
              </w:trPr>
              <w:tc>
                <w:tcPr>
                  <w:tcW w:w="2001" w:type="dxa"/>
                  <w:vAlign w:val="center"/>
                  <w:hideMark/>
                </w:tcPr>
                <w:p w14:paraId="6647201C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  <w:r w:rsidRPr="009B14C4">
                    <w:rPr>
                      <w:rFonts w:eastAsia="Calibri" w:cs="Times New Roman"/>
                    </w:rPr>
                    <w:t>{{</w:t>
                  </w:r>
                  <w:proofErr w:type="spellStart"/>
                  <w:r w:rsidRPr="009B14C4">
                    <w:rPr>
                      <w:rFonts w:eastAsia="Calibri" w:cs="Times New Roman"/>
                    </w:rPr>
                    <w:t>nome_mae</w:t>
                  </w:r>
                  <w:proofErr w:type="spellEnd"/>
                  <w:r>
                    <w:rPr>
                      <w:rFonts w:eastAsia="Calibri" w:cs="Times New Roman"/>
                    </w:rPr>
                    <w:t>}</w:t>
                  </w:r>
                  <w:r w:rsidRPr="009B14C4">
                    <w:rPr>
                      <w:rFonts w:eastAsia="Calibri" w:cs="Times New Roman"/>
                    </w:rPr>
                    <w:t>}</w:t>
                  </w:r>
                </w:p>
              </w:tc>
            </w:tr>
          </w:tbl>
          <w:p w14:paraId="28EBFBD9" w14:textId="77777777" w:rsidR="003A5FC5" w:rsidRPr="0024273B" w:rsidRDefault="003A5FC5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</w:p>
        </w:tc>
      </w:tr>
      <w:tr w:rsidR="00CC2F3E" w14:paraId="67C91556" w14:textId="77777777" w:rsidTr="00F61975">
        <w:trPr>
          <w:trHeight w:val="23"/>
        </w:trPr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FFFFFF"/>
          </w:tcPr>
          <w:p w14:paraId="54A2D75D" w14:textId="77777777" w:rsidR="00CC2F3E" w:rsidRPr="0024273B" w:rsidRDefault="00B426D7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color w:val="000000"/>
              </w:rPr>
            </w:pPr>
            <w:r w:rsidRPr="0024273B">
              <w:rPr>
                <w:rFonts w:eastAsia="Times New Roman" w:cs="Times New Roman"/>
                <w:color w:val="000000"/>
              </w:rPr>
              <w:t>Endereço</w:t>
            </w:r>
            <w:r w:rsidR="008E7552">
              <w:rPr>
                <w:rFonts w:eastAsia="Times New Roman" w:cs="Times New Roman"/>
                <w:color w:val="000000"/>
              </w:rPr>
              <w:t>:</w:t>
            </w:r>
          </w:p>
        </w:tc>
        <w:tc>
          <w:tcPr>
            <w:tcW w:w="9072" w:type="dxa"/>
            <w:gridSpan w:val="11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B14C4" w:rsidRPr="009B14C4" w14:paraId="0420649E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62CEA2D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</w:p>
              </w:tc>
            </w:tr>
          </w:tbl>
          <w:p w14:paraId="69C0B193" w14:textId="77777777" w:rsidR="009B14C4" w:rsidRPr="009B14C4" w:rsidRDefault="009B14C4" w:rsidP="009B14C4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31"/>
            </w:tblGrid>
            <w:tr w:rsidR="009B14C4" w:rsidRPr="009B14C4" w14:paraId="02B1BD90" w14:textId="77777777">
              <w:trPr>
                <w:tblCellSpacing w:w="15" w:type="dxa"/>
              </w:trPr>
              <w:tc>
                <w:tcPr>
                  <w:tcW w:w="1471" w:type="dxa"/>
                  <w:vAlign w:val="center"/>
                  <w:hideMark/>
                </w:tcPr>
                <w:p w14:paraId="20694CBD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  <w:r w:rsidRPr="009B14C4">
                    <w:rPr>
                      <w:rFonts w:eastAsia="Calibri" w:cs="Times New Roman"/>
                    </w:rPr>
                    <w:t>{{</w:t>
                  </w:r>
                  <w:proofErr w:type="spellStart"/>
                  <w:r w:rsidRPr="009B14C4">
                    <w:rPr>
                      <w:rFonts w:eastAsia="Calibri" w:cs="Times New Roman"/>
                    </w:rPr>
                    <w:t>endereco</w:t>
                  </w:r>
                  <w:proofErr w:type="spellEnd"/>
                  <w:r w:rsidRPr="009B14C4">
                    <w:rPr>
                      <w:rFonts w:eastAsia="Calibri" w:cs="Times New Roman"/>
                    </w:rPr>
                    <w:t>}}</w:t>
                  </w:r>
                </w:p>
              </w:tc>
            </w:tr>
          </w:tbl>
          <w:p w14:paraId="77C1FB0D" w14:textId="77777777" w:rsidR="00CC2F3E" w:rsidRPr="0024273B" w:rsidRDefault="00CC2F3E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</w:p>
        </w:tc>
      </w:tr>
      <w:tr w:rsidR="00B426D7" w14:paraId="5356C76A" w14:textId="77777777" w:rsidTr="00F61975">
        <w:trPr>
          <w:trHeight w:val="23"/>
        </w:trPr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FFFFFF"/>
          </w:tcPr>
          <w:p w14:paraId="28447F80" w14:textId="77777777" w:rsidR="00B426D7" w:rsidRPr="0024273B" w:rsidRDefault="00B426D7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color w:val="000000"/>
              </w:rPr>
            </w:pPr>
            <w:r w:rsidRPr="0024273B">
              <w:rPr>
                <w:rFonts w:eastAsia="Times New Roman" w:cs="Times New Roman"/>
                <w:color w:val="000000"/>
              </w:rPr>
              <w:t>Telefone</w:t>
            </w:r>
            <w:r w:rsidR="008E7552">
              <w:rPr>
                <w:rFonts w:eastAsia="Times New Roman" w:cs="Times New Roman"/>
                <w:color w:val="000000"/>
              </w:rPr>
              <w:t>:</w:t>
            </w:r>
          </w:p>
        </w:tc>
        <w:tc>
          <w:tcPr>
            <w:tcW w:w="2549" w:type="dxa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6DC239F" w14:textId="77777777" w:rsidR="00B426D7" w:rsidRPr="0024273B" w:rsidRDefault="009B14C4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  <w:r w:rsidRPr="009B14C4">
              <w:rPr>
                <w:rFonts w:eastAsia="Calibri" w:cs="Times New Roman"/>
              </w:rPr>
              <w:t>83981422402</w:t>
            </w:r>
          </w:p>
        </w:tc>
        <w:tc>
          <w:tcPr>
            <w:tcW w:w="992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64F679A" w14:textId="77777777" w:rsidR="00B426D7" w:rsidRPr="0024273B" w:rsidRDefault="00B426D7" w:rsidP="002A35EE">
            <w:pPr>
              <w:pStyle w:val="Standard"/>
              <w:autoSpaceDE w:val="0"/>
              <w:snapToGrid w:val="0"/>
              <w:spacing w:line="276" w:lineRule="auto"/>
              <w:rPr>
                <w:rFonts w:eastAsia="Calibri" w:cs="Times New Roman"/>
              </w:rPr>
            </w:pPr>
            <w:r w:rsidRPr="0024273B">
              <w:rPr>
                <w:rFonts w:eastAsia="Calibri" w:cs="Times New Roman"/>
              </w:rPr>
              <w:t xml:space="preserve">   Email</w:t>
            </w:r>
            <w:r w:rsidR="008E7552">
              <w:rPr>
                <w:rFonts w:eastAsia="Calibri" w:cs="Times New Roman"/>
              </w:rPr>
              <w:t>:</w:t>
            </w:r>
            <w:r w:rsidRPr="0024273B">
              <w:rPr>
                <w:rFonts w:eastAsia="Calibri" w:cs="Times New Roman"/>
              </w:rPr>
              <w:t xml:space="preserve">                   </w:t>
            </w:r>
          </w:p>
        </w:tc>
        <w:tc>
          <w:tcPr>
            <w:tcW w:w="5531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F463472" w14:textId="77777777" w:rsidR="00B426D7" w:rsidRPr="0024273B" w:rsidRDefault="009B14C4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  <w:r w:rsidRPr="009B14C4">
              <w:rPr>
                <w:rFonts w:eastAsia="Calibri" w:cs="Times New Roman"/>
              </w:rPr>
              <w:t>railson@sti.ufpb.br</w:t>
            </w:r>
            <w:proofErr w:type="spellStart"/>
            <w:r w:rsidRPr="009B14C4">
              <w:rPr>
                <w:rFonts w:eastAsia="Calibri" w:cs="Times New Roman"/>
              </w:rPr>
            </w:r>
            <w:proofErr w:type="spellEnd"/>
            <w:r w:rsidRPr="009B14C4">
              <w:rPr>
                <w:rFonts w:eastAsia="Calibri" w:cs="Times New Roman"/>
              </w:rPr>
            </w:r>
          </w:p>
        </w:tc>
      </w:tr>
      <w:tr w:rsidR="00B426D7" w14:paraId="479B3865" w14:textId="77777777" w:rsidTr="00F61975">
        <w:trPr>
          <w:trHeight w:val="23"/>
        </w:trPr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FFFFFF"/>
          </w:tcPr>
          <w:p w14:paraId="432D0AB8" w14:textId="77777777" w:rsidR="00B426D7" w:rsidRPr="0024273B" w:rsidRDefault="00B426D7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color w:val="000000"/>
              </w:rPr>
            </w:pPr>
            <w:r w:rsidRPr="0024273B">
              <w:rPr>
                <w:rFonts w:eastAsia="Times New Roman" w:cs="Times New Roman"/>
                <w:color w:val="000000"/>
              </w:rPr>
              <w:t>Dados Bancários</w:t>
            </w:r>
            <w:r w:rsidR="008E7552">
              <w:rPr>
                <w:rFonts w:eastAsia="Times New Roman" w:cs="Times New Roman"/>
                <w:color w:val="000000"/>
              </w:rPr>
              <w:t>:</w:t>
            </w:r>
          </w:p>
        </w:tc>
        <w:tc>
          <w:tcPr>
            <w:tcW w:w="2833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2010D2F" w14:textId="77777777" w:rsidR="009B14C4" w:rsidRPr="0024273B" w:rsidRDefault="00B426D7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  <w:r w:rsidRPr="0024273B">
              <w:rPr>
                <w:rFonts w:eastAsia="Calibri" w:cs="Times New Roman"/>
              </w:rPr>
              <w:t xml:space="preserve"> Banco</w:t>
            </w:r>
            <w:r w:rsidR="008E7552">
              <w:rPr>
                <w:rFonts w:eastAsia="Calibri" w:cs="Times New Roman"/>
              </w:rPr>
              <w:t>:</w:t>
            </w:r>
            <w:r w:rsidR="009B14C4">
              <w:rPr>
                <w:rFonts w:eastAsia="Calibri" w:cs="Times New Roman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B14C4" w:rsidRPr="009B14C4" w14:paraId="22910177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D63A3D5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</w:p>
              </w:tc>
            </w:tr>
          </w:tbl>
          <w:p w14:paraId="2FF1F90A" w14:textId="77777777" w:rsidR="009B14C4" w:rsidRPr="009B14C4" w:rsidRDefault="009B14C4" w:rsidP="009B14C4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71"/>
            </w:tblGrid>
            <w:tr w:rsidR="009B14C4" w:rsidRPr="009B14C4" w14:paraId="1F5A40C8" w14:textId="77777777">
              <w:trPr>
                <w:tblCellSpacing w:w="15" w:type="dxa"/>
              </w:trPr>
              <w:tc>
                <w:tcPr>
                  <w:tcW w:w="1111" w:type="dxa"/>
                  <w:vAlign w:val="center"/>
                  <w:hideMark/>
                </w:tcPr>
                <w:p w14:paraId="70EBC10F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  <w:r w:rsidRPr="009B14C4">
                    <w:rPr>
                      <w:rFonts w:eastAsia="Calibri" w:cs="Times New Roman"/>
                    </w:rPr>
                    <w:t>{{banco}}</w:t>
                  </w:r>
                </w:p>
              </w:tc>
            </w:tr>
          </w:tbl>
          <w:p w14:paraId="6473F486" w14:textId="77777777" w:rsidR="00B426D7" w:rsidRPr="0024273B" w:rsidRDefault="00B426D7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</w:p>
        </w:tc>
        <w:tc>
          <w:tcPr>
            <w:tcW w:w="2693" w:type="dxa"/>
            <w:gridSpan w:val="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F78978A" w14:textId="77777777" w:rsidR="009B14C4" w:rsidRPr="0024273B" w:rsidRDefault="00B426D7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  <w:r w:rsidRPr="0024273B">
              <w:rPr>
                <w:rFonts w:eastAsia="Calibri" w:cs="Times New Roman"/>
              </w:rPr>
              <w:t>Agência</w:t>
            </w:r>
            <w:r w:rsidR="008E7552">
              <w:rPr>
                <w:rFonts w:eastAsia="Calibri" w:cs="Times New Roman"/>
              </w:rPr>
              <w:t>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B14C4" w:rsidRPr="009B14C4" w14:paraId="06547EF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05A6152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</w:p>
              </w:tc>
            </w:tr>
          </w:tbl>
          <w:p w14:paraId="7297FDC8" w14:textId="77777777" w:rsidR="009B14C4" w:rsidRPr="009B14C4" w:rsidRDefault="009B14C4" w:rsidP="009B14C4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11"/>
            </w:tblGrid>
            <w:tr w:rsidR="009B14C4" w:rsidRPr="009B14C4" w14:paraId="49BEC904" w14:textId="77777777">
              <w:trPr>
                <w:tblCellSpacing w:w="15" w:type="dxa"/>
              </w:trPr>
              <w:tc>
                <w:tcPr>
                  <w:tcW w:w="1351" w:type="dxa"/>
                  <w:vAlign w:val="center"/>
                  <w:hideMark/>
                </w:tcPr>
                <w:p w14:paraId="4BEFCE01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  <w:r w:rsidRPr="009B14C4">
                    <w:rPr>
                      <w:rFonts w:eastAsia="Calibri" w:cs="Times New Roman"/>
                    </w:rPr>
                    <w:t>{{</w:t>
                  </w:r>
                  <w:proofErr w:type="gramStart"/>
                  <w:r w:rsidRPr="009B14C4">
                    <w:rPr>
                      <w:rFonts w:eastAsia="Calibri" w:cs="Times New Roman"/>
                    </w:rPr>
                    <w:t>agencia</w:t>
                  </w:r>
                  <w:proofErr w:type="gramEnd"/>
                  <w:r w:rsidRPr="009B14C4">
                    <w:rPr>
                      <w:rFonts w:eastAsia="Calibri" w:cs="Times New Roman"/>
                    </w:rPr>
                    <w:t>}}</w:t>
                  </w:r>
                </w:p>
              </w:tc>
            </w:tr>
          </w:tbl>
          <w:p w14:paraId="37327153" w14:textId="77777777" w:rsidR="00B426D7" w:rsidRPr="0024273B" w:rsidRDefault="00B426D7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</w:p>
        </w:tc>
        <w:tc>
          <w:tcPr>
            <w:tcW w:w="3546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53252F2" w14:textId="77777777" w:rsidR="009B14C4" w:rsidRPr="0024273B" w:rsidRDefault="00B426D7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  <w:r w:rsidRPr="0024273B">
              <w:rPr>
                <w:rFonts w:eastAsia="Calibri" w:cs="Times New Roman"/>
              </w:rPr>
              <w:t>Conta</w:t>
            </w:r>
            <w:r w:rsidR="008E7552">
              <w:rPr>
                <w:rFonts w:eastAsia="Calibri" w:cs="Times New Roman"/>
              </w:rPr>
              <w:t>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B14C4" w:rsidRPr="009B14C4" w14:paraId="4F3C0A3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6A4E6EF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</w:p>
              </w:tc>
            </w:tr>
          </w:tbl>
          <w:p w14:paraId="4D60739C" w14:textId="77777777" w:rsidR="009B14C4" w:rsidRPr="009B14C4" w:rsidRDefault="009B14C4" w:rsidP="009B14C4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71"/>
            </w:tblGrid>
            <w:tr w:rsidR="009B14C4" w:rsidRPr="009B14C4" w14:paraId="1DEAE935" w14:textId="77777777">
              <w:trPr>
                <w:tblCellSpacing w:w="15" w:type="dxa"/>
              </w:trPr>
              <w:tc>
                <w:tcPr>
                  <w:tcW w:w="1111" w:type="dxa"/>
                  <w:vAlign w:val="center"/>
                  <w:hideMark/>
                </w:tcPr>
                <w:p w14:paraId="08401825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  <w:r w:rsidRPr="009B14C4">
                    <w:rPr>
                      <w:rFonts w:eastAsia="Calibri" w:cs="Times New Roman"/>
                    </w:rPr>
                    <w:t>{{conta}}</w:t>
                  </w:r>
                </w:p>
              </w:tc>
            </w:tr>
          </w:tbl>
          <w:p w14:paraId="58015EB5" w14:textId="77777777" w:rsidR="00B426D7" w:rsidRPr="0024273B" w:rsidRDefault="00B426D7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</w:p>
        </w:tc>
      </w:tr>
      <w:tr w:rsidR="00FB07E5" w14:paraId="34667D07" w14:textId="77777777" w:rsidTr="00F61975">
        <w:tblPrEx>
          <w:tblCellMar>
            <w:left w:w="108" w:type="dxa"/>
            <w:right w:w="108" w:type="dxa"/>
          </w:tblCellMar>
        </w:tblPrEx>
        <w:trPr>
          <w:trHeight w:val="23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BE5F1"/>
          </w:tcPr>
          <w:p w14:paraId="28CF5116" w14:textId="77777777" w:rsidR="0024273B" w:rsidRPr="001E4ADD" w:rsidRDefault="0024273B" w:rsidP="002A35EE">
            <w:pPr>
              <w:pStyle w:val="Standard"/>
              <w:autoSpaceDE w:val="0"/>
              <w:snapToGrid w:val="0"/>
              <w:spacing w:line="276" w:lineRule="auto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24273B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DESCRIÇÃO DO MOTIVO DA </w:t>
            </w:r>
            <w:commentRangeStart w:id="1"/>
            <w:r w:rsidRPr="0024273B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VIAGEM</w:t>
            </w:r>
            <w:commentRangeEnd w:id="1"/>
            <w:r w:rsidR="009677CB">
              <w:rPr>
                <w:rStyle w:val="Refdecomentrio"/>
              </w:rPr>
              <w:commentReference w:id="1"/>
            </w:r>
            <w:r w:rsidR="009C05E6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</w:tr>
      <w:tr w:rsidR="00FB07E5" w14:paraId="49AE426C" w14:textId="77777777" w:rsidTr="00F61975">
        <w:tblPrEx>
          <w:tblCellMar>
            <w:left w:w="108" w:type="dxa"/>
            <w:right w:w="108" w:type="dxa"/>
          </w:tblCellMar>
        </w:tblPrEx>
        <w:trPr>
          <w:trHeight w:val="23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AD74CAF" w14:textId="77777777" w:rsidR="00DF453F" w:rsidRDefault="00DF453F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</w:rPr>
            </w:pPr>
          </w:p>
          <w:p w14:paraId="10A5B8EF" w14:textId="77777777" w:rsidR="0024273B" w:rsidRDefault="009B14C4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color w:val="000000"/>
              </w:rPr>
            </w:pPr>
            <w:r w:rsidRPr="009B14C4">
              <w:rPr>
                <w:rFonts w:eastAsia="Times New Roman" w:cs="Times New Roman"/>
                <w:color w:val="000000"/>
              </w:rPr>
              <w:t>fgggfdgdhfghhhsghghfghfghsfghfghfghhhhhggggggggggggggggggggggggggggggggggggggggggggggggggggggggggggggggggggggggggggggggggggggggggggggggggggggggggggggggggggghghfhfgh</w:t>
            </w:r>
            <w:proofErr w:type="spellStart"/>
            <w:r w:rsidRPr="009B14C4">
              <w:rPr>
                <w:rFonts w:eastAsia="Times New Roman" w:cs="Times New Roman"/>
                <w:color w:val="000000"/>
              </w:rPr>
            </w:r>
            <w:proofErr w:type="spellEnd"/>
            <w:r w:rsidRPr="009B14C4">
              <w:rPr>
                <w:rFonts w:eastAsia="Times New Roman" w:cs="Times New Roman"/>
                <w:color w:val="000000"/>
              </w:rPr>
            </w:r>
          </w:p>
          <w:p w14:paraId="40B456C1" w14:textId="77777777" w:rsidR="00FB07E5" w:rsidRDefault="00FB07E5" w:rsidP="002A35EE">
            <w:pPr>
              <w:pStyle w:val="Standard"/>
              <w:autoSpaceDE w:val="0"/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61711137" w14:textId="77777777" w:rsidR="008E7552" w:rsidRDefault="008E7552" w:rsidP="002A35EE">
            <w:pPr>
              <w:pStyle w:val="Standard"/>
              <w:autoSpaceDE w:val="0"/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FB07E5" w14:paraId="02586342" w14:textId="77777777" w:rsidTr="00F61975">
        <w:tblPrEx>
          <w:tblCellMar>
            <w:left w:w="108" w:type="dxa"/>
            <w:right w:w="108" w:type="dxa"/>
          </w:tblCellMar>
        </w:tblPrEx>
        <w:trPr>
          <w:trHeight w:val="345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BE5F1"/>
          </w:tcPr>
          <w:p w14:paraId="3D37021A" w14:textId="77777777" w:rsidR="0024273B" w:rsidRPr="0024273B" w:rsidRDefault="0024273B" w:rsidP="002A35EE">
            <w:pPr>
              <w:pStyle w:val="Standard"/>
              <w:shd w:val="clear" w:color="auto" w:fill="DBE5F1"/>
              <w:autoSpaceDE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24273B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DESTINO</w:t>
            </w:r>
            <w:r w:rsidR="006E53C5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24273B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(</w:t>
            </w:r>
            <w:commentRangeStart w:id="2"/>
            <w:r w:rsidRPr="0024273B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Ida</w:t>
            </w:r>
            <w:commentRangeEnd w:id="2"/>
            <w:r w:rsidR="006E53C5">
              <w:rPr>
                <w:rStyle w:val="Refdecomentrio"/>
              </w:rPr>
              <w:commentReference w:id="2"/>
            </w:r>
            <w:r w:rsidR="001E4ADD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)</w:t>
            </w:r>
            <w:r w:rsidR="009C05E6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  <w:r w:rsidR="00D26D61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                       </w:t>
            </w:r>
          </w:p>
        </w:tc>
      </w:tr>
      <w:tr w:rsidR="008E7552" w14:paraId="5B64E68E" w14:textId="77777777" w:rsidTr="00F61975">
        <w:tblPrEx>
          <w:tblCellMar>
            <w:left w:w="108" w:type="dxa"/>
            <w:right w:w="108" w:type="dxa"/>
          </w:tblCellMar>
        </w:tblPrEx>
        <w:trPr>
          <w:trHeight w:val="144"/>
        </w:trPr>
        <w:tc>
          <w:tcPr>
            <w:tcW w:w="1985" w:type="dxa"/>
            <w:vMerge w:val="restart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FFFFFF"/>
          </w:tcPr>
          <w:p w14:paraId="13E49D37" w14:textId="77777777" w:rsidR="008E7552" w:rsidRPr="006A64B5" w:rsidRDefault="008E7552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  <w:t>Local de Origem:</w:t>
            </w:r>
          </w:p>
        </w:tc>
        <w:tc>
          <w:tcPr>
            <w:tcW w:w="2196" w:type="dxa"/>
            <w:gridSpan w:val="2"/>
            <w:vMerge w:val="restart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FFFFFF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B14C4" w:rsidRPr="009B14C4" w14:paraId="1A2F9D6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4701056" w14:textId="77777777" w:rsidR="009B14C4" w:rsidRPr="009B14C4" w:rsidRDefault="009B14C4" w:rsidP="009B14C4">
                  <w:pPr>
                    <w:pStyle w:val="Standard"/>
                    <w:autoSpaceDE w:val="0"/>
                    <w:spacing w:line="276" w:lineRule="auto"/>
                    <w:jc w:val="center"/>
                    <w:rPr>
                      <w:rFonts w:eastAsia="Times New Roman" w:cs="Times New Roman"/>
                      <w:bCs/>
                      <w:color w:val="000000"/>
                    </w:rPr>
                  </w:pPr>
                </w:p>
              </w:tc>
            </w:tr>
          </w:tbl>
          <w:p w14:paraId="2FB6D41C" w14:textId="77777777" w:rsidR="009B14C4" w:rsidRPr="009B14C4" w:rsidRDefault="009B14C4" w:rsidP="009B14C4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vanish/>
                <w:color w:val="00000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71"/>
            </w:tblGrid>
            <w:tr w:rsidR="009B14C4" w:rsidRPr="009B14C4" w14:paraId="129EB137" w14:textId="77777777">
              <w:trPr>
                <w:tblCellSpacing w:w="15" w:type="dxa"/>
              </w:trPr>
              <w:tc>
                <w:tcPr>
                  <w:tcW w:w="1711" w:type="dxa"/>
                  <w:vAlign w:val="center"/>
                  <w:hideMark/>
                </w:tcPr>
                <w:p w14:paraId="13F3FF88" w14:textId="77777777" w:rsidR="009B14C4" w:rsidRPr="009B14C4" w:rsidRDefault="009B14C4" w:rsidP="009B14C4">
                  <w:pPr>
                    <w:pStyle w:val="Standard"/>
                    <w:autoSpaceDE w:val="0"/>
                    <w:spacing w:line="276" w:lineRule="auto"/>
                    <w:jc w:val="center"/>
                    <w:rPr>
                      <w:rFonts w:eastAsia="Times New Roman" w:cs="Times New Roman"/>
                      <w:bCs/>
                      <w:color w:val="000000"/>
                    </w:rPr>
                  </w:pPr>
                  <w:r w:rsidRPr="009B14C4">
                    <w:rPr>
                      <w:rFonts w:eastAsia="Times New Roman" w:cs="Times New Roman"/>
                      <w:bCs/>
                      <w:color w:val="000000"/>
                    </w:rPr>
                    <w:t>{{</w:t>
                  </w:r>
                  <w:proofErr w:type="spellStart"/>
                  <w:r w:rsidRPr="009B14C4">
                    <w:rPr>
                      <w:rFonts w:eastAsia="Times New Roman" w:cs="Times New Roman"/>
                      <w:bCs/>
                      <w:color w:val="000000"/>
                    </w:rPr>
                    <w:t>ida_origem</w:t>
                  </w:r>
                  <w:proofErr w:type="spellEnd"/>
                  <w:r w:rsidRPr="009B14C4">
                    <w:rPr>
                      <w:rFonts w:eastAsia="Times New Roman" w:cs="Times New Roman"/>
                      <w:bCs/>
                      <w:color w:val="000000"/>
                    </w:rPr>
                    <w:t>}}</w:t>
                  </w:r>
                </w:p>
              </w:tc>
            </w:tr>
          </w:tbl>
          <w:p w14:paraId="6D015648" w14:textId="77777777" w:rsidR="008E7552" w:rsidRPr="006A64B5" w:rsidRDefault="008E7552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</w:p>
        </w:tc>
        <w:tc>
          <w:tcPr>
            <w:tcW w:w="2056" w:type="dxa"/>
            <w:gridSpan w:val="6"/>
            <w:vMerge w:val="restart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FFFFFF"/>
          </w:tcPr>
          <w:p w14:paraId="6757F70C" w14:textId="77777777" w:rsidR="008E7552" w:rsidRPr="006A64B5" w:rsidRDefault="008E7552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  <w:t>Local de Destino:</w:t>
            </w:r>
          </w:p>
        </w:tc>
        <w:tc>
          <w:tcPr>
            <w:tcW w:w="2269" w:type="dxa"/>
            <w:gridSpan w:val="2"/>
            <w:vMerge w:val="restart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FFFFFF"/>
          </w:tcPr>
          <w:p w14:paraId="34AD80F8" w14:textId="77777777" w:rsidR="008E7552" w:rsidRPr="006A64B5" w:rsidRDefault="009B14C4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  <w:r w:rsidRPr="009B14C4">
              <w:rPr>
                <w:rFonts w:eastAsia="Times New Roman" w:cs="Times New Roman"/>
                <w:bCs/>
                <w:color w:val="000000"/>
              </w:rPr>
              <w:t>João Pessoa/PB</w:t>
            </w:r>
            <w:proofErr w:type="spellStart"/>
            <w:r w:rsidRPr="009B14C4">
              <w:rPr>
                <w:rFonts w:eastAsia="Times New Roman" w:cs="Times New Roman"/>
                <w:bCs/>
                <w:color w:val="000000"/>
              </w:rPr>
            </w:r>
            <w:proofErr w:type="spellEnd"/>
            <w:r w:rsidRPr="009B14C4">
              <w:rPr>
                <w:rFonts w:eastAsia="Times New Roman" w:cs="Times New Roman"/>
                <w:bCs/>
                <w:color w:val="000000"/>
              </w:rPr>
            </w:r>
          </w:p>
        </w:tc>
        <w:tc>
          <w:tcPr>
            <w:tcW w:w="25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7F397C5D" w14:textId="77777777" w:rsidR="008E7552" w:rsidRPr="006A64B5" w:rsidRDefault="008E7552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  <w:t>Data/Hora:</w:t>
            </w:r>
          </w:p>
        </w:tc>
      </w:tr>
      <w:tr w:rsidR="008E7552" w14:paraId="7315CAAE" w14:textId="77777777" w:rsidTr="00F61975">
        <w:tblPrEx>
          <w:tblCellMar>
            <w:left w:w="108" w:type="dxa"/>
            <w:right w:w="108" w:type="dxa"/>
          </w:tblCellMar>
        </w:tblPrEx>
        <w:trPr>
          <w:trHeight w:val="144"/>
        </w:trPr>
        <w:tc>
          <w:tcPr>
            <w:tcW w:w="1985" w:type="dxa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8EDCFA5" w14:textId="77777777" w:rsidR="008E7552" w:rsidRDefault="008E7552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</w:p>
        </w:tc>
        <w:tc>
          <w:tcPr>
            <w:tcW w:w="2196" w:type="dxa"/>
            <w:gridSpan w:val="2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643C2A8" w14:textId="77777777" w:rsidR="008E7552" w:rsidRPr="006A64B5" w:rsidRDefault="008E7552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</w:p>
        </w:tc>
        <w:tc>
          <w:tcPr>
            <w:tcW w:w="2056" w:type="dxa"/>
            <w:gridSpan w:val="6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08F9F71" w14:textId="77777777" w:rsidR="008E7552" w:rsidRDefault="008E7552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</w:p>
        </w:tc>
        <w:tc>
          <w:tcPr>
            <w:tcW w:w="2269" w:type="dxa"/>
            <w:gridSpan w:val="2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0E487EB" w14:textId="77777777" w:rsidR="008E7552" w:rsidRPr="006A64B5" w:rsidRDefault="008E7552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</w:p>
        </w:tc>
        <w:tc>
          <w:tcPr>
            <w:tcW w:w="25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A3F225B" w14:textId="77777777" w:rsidR="008E7552" w:rsidRDefault="009E5F63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  <w:r w:rsidRPr="009E5F63">
              <w:rPr>
                <w:rFonts w:eastAsia="Times New Roman" w:cs="Times New Roman"/>
                <w:bCs/>
                <w:color w:val="000000"/>
              </w:rPr>
              <w:t>19/01/2026 05:30</w:t>
            </w:r>
            <w:proofErr w:type="spellStart"/>
            <w:r w:rsidRPr="009E5F63">
              <w:rPr>
                <w:rFonts w:eastAsia="Times New Roman" w:cs="Times New Roman"/>
                <w:bCs/>
                <w:color w:val="000000"/>
              </w:rPr>
            </w:r>
            <w:proofErr w:type="spellEnd"/>
            <w:r w:rsidRPr="009E5F63">
              <w:rPr>
                <w:rFonts w:eastAsia="Times New Roman" w:cs="Times New Roman"/>
                <w:bCs/>
                <w:color w:val="000000"/>
              </w:rPr>
            </w:r>
          </w:p>
        </w:tc>
      </w:tr>
      <w:tr w:rsidR="006E53C5" w14:paraId="6E66A95B" w14:textId="77777777" w:rsidTr="00F61975">
        <w:tblPrEx>
          <w:tblCellMar>
            <w:left w:w="108" w:type="dxa"/>
            <w:right w:w="108" w:type="dxa"/>
          </w:tblCellMar>
        </w:tblPrEx>
        <w:trPr>
          <w:trHeight w:val="344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BE5F1"/>
          </w:tcPr>
          <w:p w14:paraId="260D7C4F" w14:textId="77777777" w:rsidR="006E53C5" w:rsidRPr="006E53C5" w:rsidRDefault="006E53C5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DESTINO (</w:t>
            </w:r>
            <w:commentRangeStart w:id="3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Retorno</w:t>
            </w:r>
            <w:commentRangeEnd w:id="3"/>
            <w:r w:rsidR="008E7552">
              <w:rPr>
                <w:rStyle w:val="Refdecomentrio"/>
              </w:rPr>
              <w:commentReference w:id="3"/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):</w:t>
            </w:r>
          </w:p>
        </w:tc>
      </w:tr>
      <w:tr w:rsidR="008E7552" w14:paraId="42D1D303" w14:textId="77777777" w:rsidTr="00F61975">
        <w:tblPrEx>
          <w:tblCellMar>
            <w:left w:w="108" w:type="dxa"/>
            <w:right w:w="108" w:type="dxa"/>
          </w:tblCellMar>
        </w:tblPrEx>
        <w:trPr>
          <w:trHeight w:val="144"/>
        </w:trPr>
        <w:tc>
          <w:tcPr>
            <w:tcW w:w="1985" w:type="dxa"/>
            <w:vMerge w:val="restart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FFFFFF"/>
          </w:tcPr>
          <w:p w14:paraId="737BECE9" w14:textId="77777777" w:rsidR="008E7552" w:rsidRPr="006A64B5" w:rsidRDefault="008E7552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  <w:t>Local de Origem:</w:t>
            </w:r>
          </w:p>
        </w:tc>
        <w:tc>
          <w:tcPr>
            <w:tcW w:w="2196" w:type="dxa"/>
            <w:gridSpan w:val="2"/>
            <w:vMerge w:val="restart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FFFFFF"/>
          </w:tcPr>
          <w:p w14:paraId="743C935D" w14:textId="77777777" w:rsidR="008E7552" w:rsidRPr="006A64B5" w:rsidRDefault="009E5F63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  <w:r w:rsidRPr="009E5F63">
              <w:rPr>
                <w:rFonts w:eastAsia="Times New Roman" w:cs="Times New Roman"/>
                <w:bCs/>
                <w:color w:val="000000"/>
              </w:rPr>
              <w:t>João Pessoa/PB</w:t>
            </w:r>
            <w:proofErr w:type="spellStart"/>
            <w:r w:rsidRPr="009E5F63">
              <w:rPr>
                <w:rFonts w:eastAsia="Times New Roman" w:cs="Times New Roman"/>
                <w:bCs/>
                <w:color w:val="000000"/>
              </w:rPr>
            </w:r>
            <w:proofErr w:type="spellEnd"/>
            <w:r w:rsidRPr="009E5F63">
              <w:rPr>
                <w:rFonts w:eastAsia="Times New Roman" w:cs="Times New Roman"/>
                <w:bCs/>
                <w:color w:val="000000"/>
              </w:rPr>
            </w:r>
          </w:p>
        </w:tc>
        <w:tc>
          <w:tcPr>
            <w:tcW w:w="2056" w:type="dxa"/>
            <w:gridSpan w:val="6"/>
            <w:vMerge w:val="restart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FFFFFF"/>
          </w:tcPr>
          <w:p w14:paraId="52EE4634" w14:textId="77777777" w:rsidR="008E7552" w:rsidRPr="006A64B5" w:rsidRDefault="008E7552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  <w:t>Local de Destino:</w:t>
            </w:r>
          </w:p>
        </w:tc>
        <w:tc>
          <w:tcPr>
            <w:tcW w:w="2269" w:type="dxa"/>
            <w:gridSpan w:val="2"/>
            <w:vMerge w:val="restart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FFFFFF"/>
          </w:tcPr>
          <w:p w14:paraId="1A0816A1" w14:textId="77777777" w:rsidR="008E7552" w:rsidRPr="006A64B5" w:rsidRDefault="009E5F63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  <w:r w:rsidRPr="009E5F63">
              <w:rPr>
                <w:rFonts w:eastAsia="Times New Roman" w:cs="Times New Roman"/>
                <w:bCs/>
                <w:color w:val="000000"/>
              </w:rPr>
              <w:t>Solânea/PB</w:t>
            </w:r>
            <w:proofErr w:type="spellStart"/>
            <w:r w:rsidRPr="009E5F63">
              <w:rPr>
                <w:rFonts w:eastAsia="Times New Roman" w:cs="Times New Roman"/>
                <w:bCs/>
                <w:color w:val="000000"/>
              </w:rPr>
            </w:r>
            <w:proofErr w:type="spellEnd"/>
            <w:r w:rsidRPr="009E5F63">
              <w:rPr>
                <w:rFonts w:eastAsia="Times New Roman" w:cs="Times New Roman"/>
                <w:bCs/>
                <w:color w:val="000000"/>
              </w:rPr>
            </w:r>
          </w:p>
        </w:tc>
        <w:tc>
          <w:tcPr>
            <w:tcW w:w="25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358DAE1" w14:textId="77777777" w:rsidR="008E7552" w:rsidRPr="006A64B5" w:rsidRDefault="008E7552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  <w:t>Data/Hora:</w:t>
            </w:r>
          </w:p>
        </w:tc>
      </w:tr>
      <w:tr w:rsidR="008E7552" w14:paraId="37CE0185" w14:textId="77777777" w:rsidTr="00F61975">
        <w:tblPrEx>
          <w:tblCellMar>
            <w:left w:w="108" w:type="dxa"/>
            <w:right w:w="108" w:type="dxa"/>
          </w:tblCellMar>
        </w:tblPrEx>
        <w:trPr>
          <w:trHeight w:val="144"/>
        </w:trPr>
        <w:tc>
          <w:tcPr>
            <w:tcW w:w="1985" w:type="dxa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698FBCD" w14:textId="77777777" w:rsidR="008E7552" w:rsidRDefault="008E7552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</w:rPr>
            </w:pPr>
          </w:p>
        </w:tc>
        <w:tc>
          <w:tcPr>
            <w:tcW w:w="2196" w:type="dxa"/>
            <w:gridSpan w:val="2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600958E" w14:textId="77777777" w:rsidR="008E7552" w:rsidRPr="006A64B5" w:rsidRDefault="008E7552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</w:rPr>
            </w:pPr>
          </w:p>
        </w:tc>
        <w:tc>
          <w:tcPr>
            <w:tcW w:w="2056" w:type="dxa"/>
            <w:gridSpan w:val="6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F763743" w14:textId="77777777" w:rsidR="008E7552" w:rsidRDefault="008E7552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</w:rPr>
            </w:pPr>
          </w:p>
        </w:tc>
        <w:tc>
          <w:tcPr>
            <w:tcW w:w="2269" w:type="dxa"/>
            <w:gridSpan w:val="2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532D48B" w14:textId="77777777" w:rsidR="008E7552" w:rsidRPr="006A64B5" w:rsidRDefault="008E7552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</w:rPr>
            </w:pPr>
          </w:p>
        </w:tc>
        <w:tc>
          <w:tcPr>
            <w:tcW w:w="25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A108BC0" w14:textId="77777777" w:rsidR="008E7552" w:rsidRDefault="009E5F63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</w:rPr>
            </w:pPr>
            <w:r w:rsidRPr="009E5F63">
              <w:rPr>
                <w:rFonts w:eastAsia="Times New Roman" w:cs="Times New Roman"/>
                <w:bCs/>
                <w:color w:val="000000"/>
              </w:rPr>
              <w:t>20/01/2026 05:30</w:t>
            </w:r>
            <w:proofErr w:type="spellStart"/>
            <w:r w:rsidRPr="009E5F63">
              <w:rPr>
                <w:rFonts w:eastAsia="Times New Roman" w:cs="Times New Roman"/>
                <w:bCs/>
                <w:color w:val="000000"/>
              </w:rPr>
            </w:r>
            <w:proofErr w:type="spellEnd"/>
            <w:r w:rsidRPr="009E5F63">
              <w:rPr>
                <w:rFonts w:eastAsia="Times New Roman" w:cs="Times New Roman"/>
                <w:bCs/>
                <w:color w:val="000000"/>
              </w:rPr>
            </w:r>
          </w:p>
        </w:tc>
      </w:tr>
      <w:tr w:rsidR="001E4ADD" w14:paraId="76308EDA" w14:textId="77777777" w:rsidTr="00F61975">
        <w:tblPrEx>
          <w:tblCellMar>
            <w:left w:w="108" w:type="dxa"/>
            <w:right w:w="108" w:type="dxa"/>
          </w:tblCellMar>
        </w:tblPrEx>
        <w:trPr>
          <w:trHeight w:val="344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BE5F1"/>
          </w:tcPr>
          <w:p w14:paraId="751D0AB4" w14:textId="77777777" w:rsidR="001E4ADD" w:rsidRPr="001E4ADD" w:rsidRDefault="00162D9C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DATA/HORA DA </w:t>
            </w:r>
            <w:commentRangeStart w:id="4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MISSÃO</w:t>
            </w:r>
            <w:commentRangeEnd w:id="4"/>
            <w:r w:rsidR="008E7552">
              <w:rPr>
                <w:rStyle w:val="Refdecomentrio"/>
              </w:rPr>
              <w:commentReference w:id="4"/>
            </w:r>
            <w:r w:rsidR="009C05E6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</w:tr>
      <w:tr w:rsidR="00162D9C" w14:paraId="0D3B57CD" w14:textId="77777777" w:rsidTr="00F61975">
        <w:tblPrEx>
          <w:tblCellMar>
            <w:left w:w="108" w:type="dxa"/>
            <w:right w:w="108" w:type="dxa"/>
          </w:tblCellMar>
        </w:tblPrEx>
        <w:trPr>
          <w:trHeight w:val="344"/>
        </w:trPr>
        <w:tc>
          <w:tcPr>
            <w:tcW w:w="5315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FE53DF4" w14:textId="77777777" w:rsidR="00162D9C" w:rsidRPr="00162D9C" w:rsidRDefault="00162D9C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>Data/Hora Início: 19/01/2026 19:30</w:t>
            </w:r>
            <w:r w:rsidR="009E08A5"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r>
            <w:r w:rsidR="008E7552"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r>
            <w:r w:rsidR="009E5F63" w:rsidRPr="009E5F63"/>
            <w:r w:rsidR="009E5F63" w:rsidRPr="009E5F63"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r>
            <w:proofErr w:type="spellStart"/>
            <w:r w:rsidR="009E5F63" w:rsidRPr="009E5F63"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r>
            <w:proofErr w:type="gramStart"/>
            <w:r w:rsidR="009E5F63" w:rsidRPr="009E5F63"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r>
            <w:proofErr w:type="gramEnd"/>
            <w:r w:rsidR="009E5F63" w:rsidRPr="009E5F63"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r>
            <w:proofErr w:type="spellEnd"/>
            <w:r w:rsidR="009E5F63" w:rsidRPr="009E5F63"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r>
          </w:p>
        </w:tc>
        <w:tc>
          <w:tcPr>
            <w:tcW w:w="5742" w:type="dxa"/>
            <w:gridSpan w:val="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8867DC0" w14:textId="77777777" w:rsidR="009E5F63" w:rsidRPr="00162D9C" w:rsidRDefault="008E7552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>Data/Hora Término: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E5F63" w:rsidRPr="009E5F63" w14:paraId="3661332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A930CDC" w14:textId="77777777" w:rsidR="009E5F63" w:rsidRPr="009E5F63" w:rsidRDefault="009E5F63" w:rsidP="009E5F63">
                  <w:pPr>
                    <w:pStyle w:val="Standard"/>
                    <w:autoSpaceDE w:val="0"/>
                    <w:spacing w:line="276" w:lineRule="auto"/>
                    <w:jc w:val="both"/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</w:pPr>
                </w:p>
              </w:tc>
            </w:tr>
          </w:tbl>
          <w:p w14:paraId="49F45A33" w14:textId="77777777" w:rsidR="009E5F63" w:rsidRPr="009E5F63" w:rsidRDefault="009E5F63" w:rsidP="009E5F63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Cs/>
                <w:vanish/>
                <w:color w:val="000000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39"/>
            </w:tblGrid>
            <w:tr w:rsidR="009E5F63" w:rsidRPr="009E5F63" w14:paraId="1B030703" w14:textId="77777777" w:rsidTr="00F61975">
              <w:trPr>
                <w:tblCellSpacing w:w="15" w:type="dxa"/>
              </w:trPr>
              <w:tc>
                <w:tcPr>
                  <w:tcW w:w="3579" w:type="dxa"/>
                  <w:vAlign w:val="center"/>
                  <w:hideMark/>
                </w:tcPr>
                <w:p w14:paraId="3E353A1C" w14:textId="1D67E1B8" w:rsidR="009E5F63" w:rsidRPr="009E5F63" w:rsidRDefault="009E5F63" w:rsidP="009E5F63">
                  <w:pPr>
                    <w:pStyle w:val="Standard"/>
                    <w:autoSpaceDE w:val="0"/>
                    <w:spacing w:line="276" w:lineRule="auto"/>
                    <w:jc w:val="both"/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</w:pPr>
                  <w:r w:rsidRPr="009E5F63"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  <w:t>{{</w:t>
                  </w:r>
                  <w:proofErr w:type="spellStart"/>
                  <w:r w:rsidRPr="009E5F63"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  <w:t>missao_</w:t>
                  </w:r>
                  <w:proofErr w:type="gramStart"/>
                  <w:r w:rsidRPr="009E5F63"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  <w:t>termino</w:t>
                  </w:r>
                  <w:proofErr w:type="gramEnd"/>
                  <w:r w:rsidRPr="009E5F63"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  <w:t>_data_hor</w:t>
                  </w:r>
                  <w:proofErr w:type="spellEnd"/>
                  <w:r w:rsidR="00F61975"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  <w:t>}</w:t>
                  </w:r>
                  <w:r w:rsidRPr="009E5F63"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  <w:t>}</w:t>
                  </w:r>
                </w:p>
              </w:tc>
            </w:tr>
          </w:tbl>
          <w:p w14:paraId="5E30B277" w14:textId="77777777" w:rsidR="00162D9C" w:rsidRPr="00162D9C" w:rsidRDefault="00162D9C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pPr>
          </w:p>
        </w:tc>
      </w:tr>
      <w:tr w:rsidR="00F00171" w14:paraId="05F0BDDF" w14:textId="77777777" w:rsidTr="00F61975">
        <w:tblPrEx>
          <w:tblCellMar>
            <w:left w:w="108" w:type="dxa"/>
            <w:right w:w="108" w:type="dxa"/>
          </w:tblCellMar>
        </w:tblPrEx>
        <w:trPr>
          <w:trHeight w:val="23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BE5F1"/>
          </w:tcPr>
          <w:p w14:paraId="38A3FB69" w14:textId="77777777" w:rsidR="00F00171" w:rsidRDefault="00F00171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DÉBITO DO RECURSO:</w:t>
            </w:r>
          </w:p>
        </w:tc>
      </w:tr>
      <w:tr w:rsidR="00F00171" w14:paraId="5F9A7161" w14:textId="77777777" w:rsidTr="00F61975">
        <w:tblPrEx>
          <w:tblCellMar>
            <w:left w:w="108" w:type="dxa"/>
            <w:right w:w="108" w:type="dxa"/>
          </w:tblCellMar>
        </w:tblPrEx>
        <w:trPr>
          <w:trHeight w:val="23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5C36E33" w14:textId="77777777" w:rsidR="00F61975" w:rsidRPr="00F61975" w:rsidRDefault="00F61975" w:rsidP="00F61975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</w:rPr>
            </w:pPr>
            <w:r w:rsidRPr="00F61975">
              <w:rPr>
                <w:rFonts w:eastAsia="Times New Roman" w:cs="Times New Roman"/>
                <w:bCs/>
                <w:color w:val="000000"/>
              </w:rPr>
              <w:t xml:space="preserve">(X) CCHSA    </w:t>
            </w:r>
            <w:proofErr w:type="spellStart"/>
            <w:r w:rsidRPr="00F61975">
              <w:rPr>
                <w:rFonts w:eastAsia="Times New Roman" w:cs="Times New Roman"/>
                <w:bCs/>
                <w:color w:val="000000"/>
              </w:rPr>
            </w:r>
            <w:proofErr w:type="spellEnd"/>
            <w:r w:rsidRPr="00F61975">
              <w:rPr>
                <w:rFonts w:eastAsia="Times New Roman" w:cs="Times New Roman"/>
                <w:bCs/>
                <w:color w:val="000000"/>
              </w:rPr>
            </w:r>
          </w:p>
          <w:p w14:paraId="55675618" w14:textId="77777777" w:rsidR="00F61975" w:rsidRPr="00F61975" w:rsidRDefault="00F61975" w:rsidP="00F61975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</w:rPr>
            </w:pPr>
            <w:r w:rsidRPr="00F61975">
              <w:rPr>
                <w:rFonts w:eastAsia="Times New Roman" w:cs="Times New Roman"/>
                <w:bCs/>
                <w:color w:val="000000"/>
              </w:rPr>
              <w:t xml:space="preserve">() CAVN    </w:t>
            </w:r>
            <w:proofErr w:type="spellStart"/>
            <w:r w:rsidRPr="00F61975">
              <w:rPr>
                <w:rFonts w:eastAsia="Times New Roman" w:cs="Times New Roman"/>
                <w:bCs/>
                <w:color w:val="000000"/>
              </w:rPr>
            </w:r>
            <w:proofErr w:type="spellEnd"/>
            <w:r w:rsidRPr="00F61975">
              <w:rPr>
                <w:rFonts w:eastAsia="Times New Roman" w:cs="Times New Roman"/>
                <w:bCs/>
                <w:color w:val="000000"/>
              </w:rPr>
            </w:r>
          </w:p>
          <w:p w14:paraId="785EC011" w14:textId="77777777" w:rsidR="00F61975" w:rsidRPr="00F61975" w:rsidRDefault="00F61975" w:rsidP="00F61975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</w:rPr>
            </w:pPr>
            <w:r w:rsidRPr="00F61975">
              <w:rPr>
                <w:rFonts w:eastAsia="Times New Roman" w:cs="Times New Roman"/>
                <w:bCs/>
                <w:color w:val="000000"/>
              </w:rPr>
              <w:t xml:space="preserve">() PROJETO:  </w:t>
            </w:r>
            <w:proofErr w:type="spellStart"/>
            <w:r w:rsidRPr="00F61975">
              <w:rPr>
                <w:rFonts w:eastAsia="Times New Roman" w:cs="Times New Roman"/>
                <w:bCs/>
                <w:color w:val="000000"/>
              </w:rPr>
            </w:r>
            <w:proofErr w:type="spellEnd"/>
            <w:r w:rsidRPr="00F61975">
              <w:rPr>
                <w:rFonts w:eastAsia="Times New Roman" w:cs="Times New Roman"/>
                <w:bCs/>
                <w:color w:val="000000"/>
              </w:rPr>
            </w:r>
            <w:proofErr w:type="spellStart"/>
            <w:r w:rsidRPr="00F61975">
              <w:rPr>
                <w:rFonts w:eastAsia="Times New Roman" w:cs="Times New Roman"/>
                <w:bCs/>
                <w:color w:val="000000"/>
              </w:rPr>
            </w:r>
            <w:proofErr w:type="spellEnd"/>
            <w:r w:rsidRPr="00F61975">
              <w:rPr>
                <w:rFonts w:eastAsia="Times New Roman" w:cs="Times New Roman"/>
                <w:bCs/>
                <w:color w:val="000000"/>
              </w:rPr>
            </w:r>
          </w:p>
          <w:p w14:paraId="3A3A09E5" w14:textId="65FB34D9" w:rsidR="00F00171" w:rsidRPr="00F00171" w:rsidRDefault="00F61975" w:rsidP="00F61975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</w:rPr>
            </w:pPr>
            <w:r w:rsidRPr="00F61975">
              <w:rPr>
                <w:rFonts w:eastAsia="Times New Roman" w:cs="Times New Roman"/>
                <w:bCs/>
                <w:color w:val="000000"/>
              </w:rPr>
              <w:t xml:space="preserve">() Outros: </w:t>
            </w:r>
            <w:proofErr w:type="spellStart"/>
            <w:r w:rsidRPr="00F61975">
              <w:rPr>
                <w:rFonts w:eastAsia="Times New Roman" w:cs="Times New Roman"/>
                <w:bCs/>
                <w:color w:val="000000"/>
              </w:rPr>
            </w:r>
            <w:proofErr w:type="spellEnd"/>
            <w:r w:rsidRPr="00F61975">
              <w:rPr>
                <w:rFonts w:eastAsia="Times New Roman" w:cs="Times New Roman"/>
                <w:bCs/>
                <w:color w:val="000000"/>
              </w:rPr>
            </w:r>
            <w:proofErr w:type="spellStart"/>
            <w:r w:rsidRPr="00F61975">
              <w:rPr>
                <w:rFonts w:eastAsia="Times New Roman" w:cs="Times New Roman"/>
                <w:bCs/>
                <w:color w:val="000000"/>
              </w:rPr>
            </w:r>
            <w:proofErr w:type="spellEnd"/>
            <w:r w:rsidRPr="00F61975">
              <w:rPr>
                <w:rFonts w:eastAsia="Times New Roman" w:cs="Times New Roman"/>
                <w:bCs/>
                <w:color w:val="000000"/>
              </w:rPr>
            </w:r>
          </w:p>
        </w:tc>
      </w:tr>
      <w:tr w:rsidR="001E4ADD" w14:paraId="69B7DD2F" w14:textId="77777777" w:rsidTr="00F61975">
        <w:tblPrEx>
          <w:tblCellMar>
            <w:left w:w="108" w:type="dxa"/>
            <w:right w:w="108" w:type="dxa"/>
          </w:tblCellMar>
        </w:tblPrEx>
        <w:trPr>
          <w:trHeight w:val="23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BE5F1"/>
          </w:tcPr>
          <w:p w14:paraId="42FC7240" w14:textId="77777777" w:rsidR="001E4ADD" w:rsidRPr="001E4ADD" w:rsidRDefault="001E4ADD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JUSTIFICATIVA </w:t>
            </w: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 xml:space="preserve">para viagens que ocorram em final de semana e/ou feriados ou justificativa para sair no dia anterior ao </w:t>
            </w:r>
            <w:commentRangeStart w:id="5"/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>evento</w:t>
            </w:r>
            <w:commentRangeEnd w:id="5"/>
            <w:r w:rsidR="00F00171">
              <w:rPr>
                <w:rStyle w:val="Refdecomentrio"/>
              </w:rPr>
              <w:commentReference w:id="5"/>
            </w: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>:</w:t>
            </w:r>
          </w:p>
        </w:tc>
      </w:tr>
      <w:tr w:rsidR="001E4ADD" w14:paraId="388BFBCF" w14:textId="77777777" w:rsidTr="00F61975">
        <w:tblPrEx>
          <w:tblCellMar>
            <w:left w:w="108" w:type="dxa"/>
            <w:right w:w="108" w:type="dxa"/>
          </w:tblCellMar>
        </w:tblPrEx>
        <w:trPr>
          <w:trHeight w:val="23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DAD4F68" w14:textId="77777777" w:rsidR="001E4ADD" w:rsidRDefault="009E5F63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E5F63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  <w:proofErr w:type="spellStart"/>
            <w:r w:rsidRPr="009E5F63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  <w:proofErr w:type="spellEnd"/>
            <w:r w:rsidRPr="009E5F63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</w:p>
          <w:p w14:paraId="0E3C40BB" w14:textId="77777777" w:rsidR="001E4ADD" w:rsidRPr="001E4ADD" w:rsidRDefault="001E4ADD" w:rsidP="00F61975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1E4ADD" w14:paraId="7E0221D0" w14:textId="77777777" w:rsidTr="00F61975">
        <w:tblPrEx>
          <w:tblCellMar>
            <w:left w:w="108" w:type="dxa"/>
            <w:right w:w="108" w:type="dxa"/>
          </w:tblCellMar>
        </w:tblPrEx>
        <w:trPr>
          <w:trHeight w:val="23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BE5F1"/>
          </w:tcPr>
          <w:p w14:paraId="6D47FEAD" w14:textId="77777777" w:rsidR="001E4ADD" w:rsidRPr="001E4ADD" w:rsidRDefault="001E4ADD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1E4ADD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MEIO DE TRANSPORTE</w:t>
            </w:r>
            <w:r w:rsidR="008E7552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</w:tr>
      <w:tr w:rsidR="00FB07E5" w14:paraId="230074D3" w14:textId="77777777" w:rsidTr="00F61975">
        <w:tblPrEx>
          <w:tblCellMar>
            <w:left w:w="108" w:type="dxa"/>
            <w:right w:w="108" w:type="dxa"/>
          </w:tblCellMar>
        </w:tblPrEx>
        <w:trPr>
          <w:trHeight w:val="23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AFCCD80" w14:textId="77777777" w:rsidR="00F61975" w:rsidRPr="00F61975" w:rsidRDefault="00F61975" w:rsidP="00F61975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(X) Veículo Oficial             </w:t>
            </w:r>
            <w:proofErr w:type="spellStart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</w:r>
            <w:proofErr w:type="gramStart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</w:r>
            <w:proofErr w:type="gramEnd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</w:r>
            <w:proofErr w:type="spellEnd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</w:r>
            <w:r w:rsidRPr="00F6197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r>
          </w:p>
          <w:p w14:paraId="7F649C16" w14:textId="77777777" w:rsidR="00F61975" w:rsidRPr="00F61975" w:rsidRDefault="00F61975" w:rsidP="00F61975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() Empresa Terrestre           </w:t>
            </w:r>
            <w:proofErr w:type="spellStart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</w:r>
            <w:proofErr w:type="spellEnd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</w:r>
            <w:r w:rsidRPr="00F6197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r>
          </w:p>
          <w:p w14:paraId="51C4EA1B" w14:textId="77777777" w:rsidR="00F61975" w:rsidRPr="00F61975" w:rsidRDefault="00F61975" w:rsidP="00F61975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() Empresa Aérea           </w:t>
            </w:r>
            <w:proofErr w:type="spellStart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</w:r>
            <w:proofErr w:type="spellEnd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</w:r>
            <w:r w:rsidRPr="00F6197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r>
          </w:p>
          <w:p w14:paraId="25A7000D" w14:textId="0A56003A" w:rsidR="00F61975" w:rsidRDefault="00F61975" w:rsidP="00F61975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  <w:t>() Veículo Próprio</w:t>
            </w:r>
            <w:proofErr w:type="spellStart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</w:r>
            <w:proofErr w:type="gramStart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</w:r>
            <w:proofErr w:type="gramEnd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</w:r>
            <w:proofErr w:type="spellEnd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</w:r>
            <w:r w:rsidRPr="00F6197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r>
          </w:p>
          <w:p w14:paraId="78D756CB" w14:textId="77777777" w:rsidR="00F61975" w:rsidRDefault="00F61975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FF0000"/>
                <w:sz w:val="20"/>
                <w:szCs w:val="20"/>
              </w:rPr>
            </w:pPr>
          </w:p>
          <w:p w14:paraId="165FB5CA" w14:textId="4D433076" w:rsidR="00281E83" w:rsidRPr="00487625" w:rsidRDefault="00281E83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487625">
              <w:rPr>
                <w:rFonts w:eastAsia="Times New Roman" w:cs="Times New Roman"/>
                <w:b/>
                <w:bCs/>
                <w:color w:val="FF0000"/>
                <w:sz w:val="20"/>
                <w:szCs w:val="20"/>
              </w:rPr>
              <w:t>Em caso de veículo Oficial a solicitação deverá ocorrer diretamente com o setor de transportes em formulário específico;</w:t>
            </w:r>
          </w:p>
          <w:p w14:paraId="70CDD20F" w14:textId="77777777" w:rsidR="009C05E6" w:rsidRPr="00281E83" w:rsidRDefault="009C05E6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  <w:sz w:val="20"/>
                <w:szCs w:val="20"/>
              </w:rPr>
            </w:pPr>
            <w:r w:rsidRPr="00487625">
              <w:rPr>
                <w:rFonts w:eastAsia="Times New Roman" w:cs="Times New Roman"/>
                <w:b/>
                <w:bCs/>
                <w:color w:val="FF0000"/>
                <w:sz w:val="20"/>
                <w:szCs w:val="20"/>
              </w:rPr>
              <w:t>Em caso de Veículo Próprio, Anexar</w:t>
            </w:r>
            <w:r w:rsidR="00281E83" w:rsidRPr="00487625">
              <w:rPr>
                <w:rFonts w:eastAsia="Times New Roman" w:cs="Times New Roman"/>
                <w:b/>
                <w:bCs/>
                <w:color w:val="FF0000"/>
                <w:sz w:val="20"/>
                <w:szCs w:val="20"/>
              </w:rPr>
              <w:t xml:space="preserve"> a este processo</w:t>
            </w:r>
            <w:r w:rsidRPr="00487625">
              <w:rPr>
                <w:rFonts w:eastAsia="Times New Roman" w:cs="Times New Roman"/>
                <w:b/>
                <w:bCs/>
                <w:color w:val="FF0000"/>
                <w:sz w:val="20"/>
                <w:szCs w:val="20"/>
              </w:rPr>
              <w:t xml:space="preserve"> o TERMO DE OPÇÃO – FORMULÁRIO VEÍCULO </w:t>
            </w:r>
            <w:commentRangeStart w:id="6"/>
            <w:r w:rsidRPr="00487625">
              <w:rPr>
                <w:rFonts w:eastAsia="Times New Roman" w:cs="Times New Roman"/>
                <w:b/>
                <w:bCs/>
                <w:color w:val="FF0000"/>
                <w:sz w:val="20"/>
                <w:szCs w:val="20"/>
              </w:rPr>
              <w:t>PRÓPRIO</w:t>
            </w:r>
            <w:commentRangeEnd w:id="6"/>
            <w:r w:rsidR="00F00171" w:rsidRPr="00487625">
              <w:rPr>
                <w:rStyle w:val="Refdecomentrio"/>
                <w:b/>
                <w:color w:val="FF0000"/>
                <w:sz w:val="20"/>
                <w:szCs w:val="20"/>
              </w:rPr>
              <w:commentReference w:id="6"/>
            </w:r>
            <w:r w:rsidR="009E08A5" w:rsidRPr="00281E83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.</w:t>
            </w:r>
          </w:p>
        </w:tc>
      </w:tr>
      <w:tr w:rsidR="003A5FC5" w14:paraId="6D05CE42" w14:textId="77777777" w:rsidTr="00F61975">
        <w:tblPrEx>
          <w:tblCellMar>
            <w:left w:w="108" w:type="dxa"/>
            <w:right w:w="108" w:type="dxa"/>
          </w:tblCellMar>
        </w:tblPrEx>
        <w:trPr>
          <w:trHeight w:val="23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BE5F1"/>
          </w:tcPr>
          <w:p w14:paraId="638E815E" w14:textId="77777777" w:rsidR="009C05E6" w:rsidRPr="009C05E6" w:rsidRDefault="009C05E6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 xml:space="preserve">JUSTIFICATIVA </w:t>
            </w:r>
            <w:r>
              <w:rPr>
                <w:rFonts w:eastAsia="Times New Roman" w:cs="Times New Roman"/>
                <w:bCs/>
                <w:color w:val="000000"/>
              </w:rPr>
              <w:t>para entrega da solicitação fora do prazo de 10 dias</w:t>
            </w:r>
            <w:r w:rsidR="006A64B5">
              <w:rPr>
                <w:rFonts w:eastAsia="Times New Roman" w:cs="Times New Roman"/>
                <w:bCs/>
                <w:color w:val="000000"/>
              </w:rPr>
              <w:t xml:space="preserve"> antecedentes a data da viagem</w:t>
            </w:r>
            <w:r>
              <w:rPr>
                <w:rFonts w:eastAsia="Times New Roman" w:cs="Times New Roman"/>
                <w:bCs/>
                <w:color w:val="000000"/>
              </w:rPr>
              <w:t xml:space="preserve"> (viagens nacionais SEM passagens), 30 dias</w:t>
            </w:r>
            <w:r w:rsidR="006A64B5">
              <w:rPr>
                <w:rFonts w:eastAsia="Times New Roman" w:cs="Times New Roman"/>
                <w:bCs/>
                <w:color w:val="000000"/>
              </w:rPr>
              <w:t xml:space="preserve"> antecedentes a data da viagem</w:t>
            </w:r>
            <w:r>
              <w:rPr>
                <w:rFonts w:eastAsia="Times New Roman" w:cs="Times New Roman"/>
                <w:bCs/>
                <w:color w:val="000000"/>
              </w:rPr>
              <w:t xml:space="preserve"> (viagens nacionais COM </w:t>
            </w:r>
            <w:commentRangeStart w:id="7"/>
            <w:r>
              <w:rPr>
                <w:rFonts w:eastAsia="Times New Roman" w:cs="Times New Roman"/>
                <w:bCs/>
                <w:color w:val="000000"/>
              </w:rPr>
              <w:t>passagens</w:t>
            </w:r>
            <w:commentRangeEnd w:id="7"/>
            <w:r w:rsidR="00C35934">
              <w:rPr>
                <w:rStyle w:val="Refdecomentrio"/>
              </w:rPr>
              <w:commentReference w:id="7"/>
            </w:r>
            <w:r>
              <w:rPr>
                <w:rFonts w:eastAsia="Times New Roman" w:cs="Times New Roman"/>
                <w:bCs/>
                <w:color w:val="000000"/>
              </w:rPr>
              <w:t>).</w:t>
            </w:r>
          </w:p>
        </w:tc>
      </w:tr>
      <w:tr w:rsidR="009C05E6" w14:paraId="2C9F2B90" w14:textId="77777777" w:rsidTr="00F61975">
        <w:tblPrEx>
          <w:tblCellMar>
            <w:left w:w="108" w:type="dxa"/>
            <w:right w:w="108" w:type="dxa"/>
          </w:tblCellMar>
        </w:tblPrEx>
        <w:trPr>
          <w:trHeight w:val="23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12C6B563" w14:textId="541F68C7" w:rsidR="009C05E6" w:rsidRPr="00F61975" w:rsidRDefault="00F61975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E5F63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ghghfhhghgfjjhgjjhghrdsggfdgdsfg</w:t>
            </w:r>
            <w:proofErr w:type="spellStart"/>
            <w:r w:rsidRPr="009E5F63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  <w:proofErr w:type="spellEnd"/>
            <w:r w:rsidRPr="009E5F63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</w:p>
          <w:p w14:paraId="6C2950BB" w14:textId="77777777" w:rsidR="009C05E6" w:rsidRDefault="009C05E6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</w:rPr>
            </w:pPr>
          </w:p>
          <w:p w14:paraId="080B17DD" w14:textId="77777777" w:rsidR="009C05E6" w:rsidRDefault="009C05E6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</w:rPr>
            </w:pPr>
          </w:p>
        </w:tc>
      </w:tr>
    </w:tbl>
    <w:p w14:paraId="71570894" w14:textId="77777777" w:rsidR="00FB07E5" w:rsidRDefault="00FB07E5" w:rsidP="00162D9C">
      <w:pPr>
        <w:pStyle w:val="Standard"/>
        <w:autoSpaceDE w:val="0"/>
        <w:spacing w:after="200" w:line="276" w:lineRule="auto"/>
        <w:rPr>
          <w:rFonts w:eastAsia="Times New Roman" w:cs="Times New Roman"/>
          <w:i/>
          <w:iCs/>
          <w:color w:val="000000"/>
        </w:rPr>
      </w:pPr>
      <w:r>
        <w:rPr>
          <w:rFonts w:eastAsia="Times New Roman" w:cs="Times New Roman"/>
          <w:i/>
          <w:iCs/>
          <w:color w:val="000000"/>
        </w:rPr>
        <w:t>*Todos os campos são de preenchimento obrigatório</w:t>
      </w:r>
    </w:p>
    <w:p w14:paraId="32F10ABB" w14:textId="77777777" w:rsidR="00FB07E5" w:rsidRDefault="00FB07E5">
      <w:pPr>
        <w:pStyle w:val="Standard"/>
        <w:autoSpaceDE w:val="0"/>
        <w:jc w:val="both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Data: 17/01/2026</w:t>
      </w:r>
      <w:r w:rsidR="009B14C4" w:rsidRPr="009B14C4">
        <w:rPr>
          <w:rFonts w:eastAsia="Times New Roman" w:cs="Times New Roman"/>
          <w:color w:val="000000"/>
        </w:rPr>
      </w:r>
      <w:proofErr w:type="spellStart"/>
      <w:r w:rsidR="009B14C4" w:rsidRPr="009B14C4">
        <w:rPr>
          <w:rFonts w:eastAsia="Times New Roman" w:cs="Times New Roman"/>
          <w:color w:val="000000"/>
        </w:rPr>
      </w:r>
      <w:proofErr w:type="spellEnd"/>
      <w:r w:rsidR="009B14C4" w:rsidRPr="009B14C4">
        <w:rPr>
          <w:rFonts w:eastAsia="Times New Roman" w:cs="Times New Roman"/>
          <w:color w:val="000000"/>
        </w:rPr>
      </w:r>
    </w:p>
    <w:p w14:paraId="6435703D" w14:textId="77777777" w:rsidR="00FB07E5" w:rsidRDefault="00FB07E5" w:rsidP="00245967">
      <w:pPr>
        <w:pStyle w:val="Standard"/>
        <w:autoSpaceDE w:val="0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ab/>
      </w:r>
    </w:p>
    <w:p w14:paraId="711FB8DC" w14:textId="77777777" w:rsidR="00FB07E5" w:rsidRPr="00245967" w:rsidRDefault="00FB07E5" w:rsidP="00245967">
      <w:pPr>
        <w:pStyle w:val="Standard"/>
        <w:autoSpaceDE w:val="0"/>
        <w:jc w:val="center"/>
        <w:rPr>
          <w:rFonts w:eastAsia="Times New Roman" w:cs="Times New Roman"/>
          <w:color w:val="000000"/>
        </w:rPr>
      </w:pPr>
      <w:commentRangeStart w:id="8"/>
      <w:r>
        <w:rPr>
          <w:rFonts w:eastAsia="Times New Roman" w:cs="Times New Roman"/>
          <w:color w:val="000000"/>
        </w:rPr>
        <w:t>Solicitante                                                                        Chefe Imediato</w:t>
      </w:r>
      <w:commentRangeEnd w:id="8"/>
      <w:r w:rsidR="006A64B5">
        <w:rPr>
          <w:rStyle w:val="Refdecomentrio"/>
        </w:rPr>
        <w:commentReference w:id="8"/>
      </w:r>
    </w:p>
    <w:sectPr w:rsidR="00FB07E5" w:rsidRPr="00245967" w:rsidSect="00775C2D">
      <w:pgSz w:w="11906" w:h="16838"/>
      <w:pgMar w:top="284" w:right="1134" w:bottom="284" w:left="1134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Usuário" w:date="2023-01-26T15:13:00Z" w:initials="U">
    <w:p w14:paraId="530C2518" w14:textId="77777777" w:rsidR="008E7552" w:rsidRPr="009677CB" w:rsidRDefault="008E7552">
      <w:pPr>
        <w:pStyle w:val="Textodecomentrio"/>
        <w:rPr>
          <w:sz w:val="24"/>
          <w:szCs w:val="24"/>
        </w:rPr>
      </w:pPr>
      <w:r>
        <w:rPr>
          <w:rStyle w:val="Refdecomentrio"/>
        </w:rPr>
        <w:annotationRef/>
      </w:r>
      <w:r w:rsidRPr="009677CB">
        <w:rPr>
          <w:sz w:val="24"/>
          <w:szCs w:val="24"/>
        </w:rPr>
        <w:t>Devem ser marcados de acordo com a solicitação, se diárias ou diárias e Passagens</w:t>
      </w:r>
      <w:r>
        <w:rPr>
          <w:sz w:val="24"/>
          <w:szCs w:val="24"/>
        </w:rPr>
        <w:t xml:space="preserve">. Quando houver passagens, deverá ser anexada junto ao formulário de requisição, proposta com sugestão de vôos. </w:t>
      </w:r>
    </w:p>
  </w:comment>
  <w:comment w:id="1" w:author="Usuário" w:date="2023-01-26T14:46:00Z" w:initials="U">
    <w:p w14:paraId="13F7EEE0" w14:textId="77777777" w:rsidR="008E7552" w:rsidRDefault="008E7552">
      <w:pPr>
        <w:pStyle w:val="Textodecomentrio"/>
      </w:pPr>
      <w:r>
        <w:rPr>
          <w:rStyle w:val="Refdecomentrio"/>
        </w:rPr>
        <w:annotationRef/>
      </w:r>
      <w:r>
        <w:t xml:space="preserve"> Neste campo são expostos os motivos para realização da viagem e atividades que serão realizadas.</w:t>
      </w:r>
    </w:p>
  </w:comment>
  <w:comment w:id="2" w:author="Usuário" w:date="2023-01-31T13:44:00Z" w:initials="U">
    <w:p w14:paraId="2993C318" w14:textId="77777777" w:rsidR="008E7552" w:rsidRDefault="008E7552" w:rsidP="006E53C5">
      <w:pPr>
        <w:pStyle w:val="Textodecomentrio"/>
      </w:pPr>
      <w:r>
        <w:rPr>
          <w:rStyle w:val="Refdecomentrio"/>
        </w:rPr>
        <w:annotationRef/>
      </w:r>
      <w:r>
        <w:t>Identificar Cidade e horário de onde o solicitante irá partir e cidade para onde o solicitante vai.</w:t>
      </w:r>
    </w:p>
    <w:p w14:paraId="24B040A5" w14:textId="77777777" w:rsidR="008E7552" w:rsidRDefault="008E7552">
      <w:pPr>
        <w:pStyle w:val="Textodecomentrio"/>
      </w:pPr>
    </w:p>
  </w:comment>
  <w:comment w:id="3" w:author="Usuário" w:date="2023-01-31T13:44:00Z" w:initials="U">
    <w:p w14:paraId="18ACB403" w14:textId="77777777" w:rsidR="008E7552" w:rsidRDefault="008E7552">
      <w:pPr>
        <w:pStyle w:val="Textodecomentrio"/>
      </w:pPr>
      <w:r>
        <w:rPr>
          <w:rStyle w:val="Refdecomentrio"/>
        </w:rPr>
        <w:annotationRef/>
      </w:r>
      <w:r>
        <w:t>Identificar cidade de onde o evento foi realizado e cidade para onde o solicitante retornará.</w:t>
      </w:r>
    </w:p>
  </w:comment>
  <w:comment w:id="4" w:author="Usuário" w:date="2023-01-31T13:46:00Z" w:initials="U">
    <w:p w14:paraId="3482A82A" w14:textId="77777777" w:rsidR="008E7552" w:rsidRDefault="008E7552">
      <w:pPr>
        <w:pStyle w:val="Textodecomentrio"/>
      </w:pPr>
      <w:r>
        <w:rPr>
          <w:rStyle w:val="Refdecomentrio"/>
        </w:rPr>
        <w:annotationRef/>
      </w:r>
      <w:r>
        <w:t>Identificar a data e horário previsto para início do evento que o solicitante irá participar.</w:t>
      </w:r>
    </w:p>
  </w:comment>
  <w:comment w:id="5" w:author="Usuário" w:date="2023-01-26T15:01:00Z" w:initials="U">
    <w:p w14:paraId="4E74C888" w14:textId="77777777" w:rsidR="008E7552" w:rsidRDefault="008E7552">
      <w:pPr>
        <w:pStyle w:val="Textodecomentrio"/>
      </w:pPr>
      <w:r>
        <w:rPr>
          <w:rStyle w:val="Refdecomentrio"/>
        </w:rPr>
        <w:annotationRef/>
      </w:r>
      <w:r>
        <w:t>É obrigatório justificar realização de viagem que recaia em final de semana  (incluindo sexta feira) e feriados ou saída de sua sede em dia anterior ao início da programação.</w:t>
      </w:r>
    </w:p>
  </w:comment>
  <w:comment w:id="6" w:author="Usuário" w:date="2023-01-26T15:03:00Z" w:initials="U">
    <w:p w14:paraId="713DF886" w14:textId="77777777" w:rsidR="008E7552" w:rsidRDefault="008E7552">
      <w:pPr>
        <w:pStyle w:val="Textodecomentrio"/>
      </w:pPr>
      <w:r>
        <w:rPr>
          <w:rStyle w:val="Refdecomentrio"/>
        </w:rPr>
        <w:annotationRef/>
      </w:r>
      <w:r>
        <w:t>Devem ser marcados de acordo com os meios de transportes que serão utilizados durante a viagem. Em caso de OUTROS, especificar.</w:t>
      </w:r>
    </w:p>
  </w:comment>
  <w:comment w:id="7" w:author="Usuário" w:date="2023-01-26T15:06:00Z" w:initials="U">
    <w:p w14:paraId="717414D4" w14:textId="77777777" w:rsidR="008E7552" w:rsidRDefault="008E7552">
      <w:pPr>
        <w:pStyle w:val="Textodecomentrio"/>
      </w:pPr>
      <w:r>
        <w:rPr>
          <w:rStyle w:val="Refdecomentrio"/>
        </w:rPr>
        <w:annotationRef/>
      </w:r>
      <w:r>
        <w:t>É obrigatório justificar a entrega de solicitação de darias e/ou passagens fora dos prazos estabelecidos. Para viagens já ocorridas, a solicitação deve estar acompanhada de despacho de autorização específica do Ordenador de Despesas.</w:t>
      </w:r>
    </w:p>
  </w:comment>
  <w:comment w:id="8" w:author="Usuário" w:date="2023-10-10T16:58:00Z" w:initials="U">
    <w:p w14:paraId="0D4FF571" w14:textId="77777777" w:rsidR="008E7552" w:rsidRDefault="008E7552">
      <w:pPr>
        <w:pStyle w:val="Textodecomentrio"/>
      </w:pPr>
      <w:r>
        <w:rPr>
          <w:rStyle w:val="Refdecomentrio"/>
        </w:rPr>
        <w:annotationRef/>
      </w:r>
      <w:r>
        <w:t xml:space="preserve">O documento deverá está obrigatoriamente assinada pelo solicitante e pelo chefe imediato. As assinaturas deverão ser </w:t>
      </w:r>
      <w:r w:rsidR="00281E83">
        <w:t>realizadas no</w:t>
      </w:r>
      <w:r>
        <w:t xml:space="preserve"> </w:t>
      </w:r>
      <w:r w:rsidR="006D5115">
        <w:t>SIPAC e/ou GOV.BR</w:t>
      </w:r>
      <w:r>
        <w:t>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30C2518" w15:done="0"/>
  <w15:commentEx w15:paraId="13F7EEE0" w15:done="0"/>
  <w15:commentEx w15:paraId="24B040A5" w15:done="0"/>
  <w15:commentEx w15:paraId="18ACB403" w15:done="0"/>
  <w15:commentEx w15:paraId="3482A82A" w15:done="0"/>
  <w15:commentEx w15:paraId="4E74C888" w15:done="0"/>
  <w15:commentEx w15:paraId="713DF886" w15:done="0"/>
  <w15:commentEx w15:paraId="717414D4" w15:done="0"/>
  <w15:commentEx w15:paraId="0D4FF571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30C2518" w16cid:durableId="277D0FD3"/>
  <w16cid:commentId w16cid:paraId="13F7EEE0" w16cid:durableId="277D1027"/>
  <w16cid:commentId w16cid:paraId="24B040A5" w16cid:durableId="277D1E5C"/>
  <w16cid:commentId w16cid:paraId="18ACB403" w16cid:durableId="278399B1"/>
  <w16cid:commentId w16cid:paraId="3482A82A" w16cid:durableId="278399D8"/>
  <w16cid:commentId w16cid:paraId="4E74C888" w16cid:durableId="277D138E"/>
  <w16cid:commentId w16cid:paraId="713DF886" w16cid:durableId="277D144F"/>
  <w16cid:commentId w16cid:paraId="717414D4" w16cid:durableId="277D14A4"/>
  <w16cid:commentId w16cid:paraId="0D4FF571" w16cid:durableId="277D1C4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F835FE"/>
    <w:multiLevelType w:val="hybridMultilevel"/>
    <w:tmpl w:val="9670B4F4"/>
    <w:lvl w:ilvl="0" w:tplc="7064142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4795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SystemFonts/>
  <w:proofState w:spelling="clean" w:grammar="clean"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35124"/>
    <w:rsid w:val="000427C6"/>
    <w:rsid w:val="000B7695"/>
    <w:rsid w:val="00162D9C"/>
    <w:rsid w:val="001E4ADD"/>
    <w:rsid w:val="00235124"/>
    <w:rsid w:val="0024273B"/>
    <w:rsid w:val="00245967"/>
    <w:rsid w:val="00281E83"/>
    <w:rsid w:val="002A35EE"/>
    <w:rsid w:val="002D250B"/>
    <w:rsid w:val="00313040"/>
    <w:rsid w:val="003A5FC5"/>
    <w:rsid w:val="003B69F6"/>
    <w:rsid w:val="003E26D1"/>
    <w:rsid w:val="00487625"/>
    <w:rsid w:val="004B2030"/>
    <w:rsid w:val="004C10AD"/>
    <w:rsid w:val="004F2902"/>
    <w:rsid w:val="00510842"/>
    <w:rsid w:val="006A64B5"/>
    <w:rsid w:val="006D5115"/>
    <w:rsid w:val="006E53C5"/>
    <w:rsid w:val="00775C2D"/>
    <w:rsid w:val="008A6CAA"/>
    <w:rsid w:val="008A7846"/>
    <w:rsid w:val="008E7552"/>
    <w:rsid w:val="0090633A"/>
    <w:rsid w:val="009677CB"/>
    <w:rsid w:val="009B14C4"/>
    <w:rsid w:val="009C05E6"/>
    <w:rsid w:val="009E08A5"/>
    <w:rsid w:val="009E5F63"/>
    <w:rsid w:val="00A52840"/>
    <w:rsid w:val="00AA5A12"/>
    <w:rsid w:val="00B426D7"/>
    <w:rsid w:val="00B9366F"/>
    <w:rsid w:val="00BB075B"/>
    <w:rsid w:val="00C35934"/>
    <w:rsid w:val="00CC2F3E"/>
    <w:rsid w:val="00D26D61"/>
    <w:rsid w:val="00DF453F"/>
    <w:rsid w:val="00EE78D4"/>
    <w:rsid w:val="00F00171"/>
    <w:rsid w:val="00F513CE"/>
    <w:rsid w:val="00F61975"/>
    <w:rsid w:val="00FB07E5"/>
    <w:rsid w:val="00FB6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oNotEmbedSmartTags/>
  <w:decimalSymbol w:val=","/>
  <w:listSeparator w:val=";"/>
  <w14:docId w14:val="62CF9434"/>
  <w15:chartTrackingRefBased/>
  <w15:docId w15:val="{69734D27-227C-4CBD-A92E-7E3CD8B1C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  <w:textAlignment w:val="baseline"/>
    </w:pPr>
    <w:rPr>
      <w:rFonts w:eastAsia="SimSun" w:cs="Mangal"/>
      <w:kern w:val="1"/>
      <w:sz w:val="24"/>
      <w:szCs w:val="24"/>
      <w:lang w:eastAsia="hi-IN" w:bidi="hi-I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epargpadro2">
    <w:name w:val="Fonte parág. padrão2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Fontepargpadro1">
    <w:name w:val="Fonte parág. padrão1"/>
  </w:style>
  <w:style w:type="character" w:customStyle="1" w:styleId="TextodebaloChar">
    <w:name w:val="Texto de balão Char"/>
    <w:rPr>
      <w:rFonts w:ascii="Tahoma" w:hAnsi="Tahoma" w:cs="Tahoma"/>
      <w:sz w:val="16"/>
      <w:szCs w:val="14"/>
    </w:rPr>
  </w:style>
  <w:style w:type="character" w:customStyle="1" w:styleId="CabealhoChar">
    <w:name w:val="Cabeçalho Char"/>
    <w:rPr>
      <w:kern w:val="1"/>
      <w:sz w:val="24"/>
      <w:szCs w:val="21"/>
      <w:lang w:eastAsia="hi-IN" w:bidi="hi-IN"/>
    </w:rPr>
  </w:style>
  <w:style w:type="character" w:customStyle="1" w:styleId="RodapChar">
    <w:name w:val="Rodapé Char"/>
    <w:rPr>
      <w:kern w:val="1"/>
      <w:sz w:val="24"/>
      <w:szCs w:val="21"/>
      <w:lang w:eastAsia="hi-IN" w:bidi="hi-IN"/>
    </w:rPr>
  </w:style>
  <w:style w:type="character" w:styleId="Hyperlink">
    <w:name w:val="Hyperlink"/>
    <w:rPr>
      <w:color w:val="0000FF"/>
      <w:u w:val="single"/>
    </w:rPr>
  </w:style>
  <w:style w:type="paragraph" w:customStyle="1" w:styleId="Ttulo2">
    <w:name w:val="Título2"/>
    <w:basedOn w:val="Normal"/>
    <w:next w:val="Corpodetexto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Textbody"/>
  </w:style>
  <w:style w:type="paragraph" w:customStyle="1" w:styleId="Legenda2">
    <w:name w:val="Legenda2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Standard">
    <w:name w:val="Standard"/>
    <w:pPr>
      <w:widowControl w:val="0"/>
      <w:suppressAutoHyphens/>
      <w:textAlignment w:val="baseline"/>
    </w:pPr>
    <w:rPr>
      <w:rFonts w:eastAsia="SimSun" w:cs="Mangal"/>
      <w:kern w:val="1"/>
      <w:sz w:val="24"/>
      <w:szCs w:val="24"/>
      <w:lang w:eastAsia="hi-IN" w:bidi="hi-IN"/>
    </w:rPr>
  </w:style>
  <w:style w:type="paragraph" w:customStyle="1" w:styleId="Ttulo1">
    <w:name w:val="Título1"/>
    <w:basedOn w:val="Standard"/>
    <w:next w:val="Textbody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customStyle="1" w:styleId="Legenda1">
    <w:name w:val="Legenda1"/>
    <w:basedOn w:val="Normal"/>
    <w:pPr>
      <w:suppressLineNumbers/>
      <w:spacing w:before="120" w:after="120"/>
    </w:pPr>
    <w:rPr>
      <w:i/>
      <w:iCs/>
    </w:rPr>
  </w:style>
  <w:style w:type="paragraph" w:styleId="Subttulo">
    <w:name w:val="Subtitle"/>
    <w:basedOn w:val="Ttulo1"/>
    <w:next w:val="Textbody"/>
    <w:qFormat/>
    <w:pPr>
      <w:jc w:val="center"/>
    </w:pPr>
    <w:rPr>
      <w:i/>
      <w:iCs/>
    </w:rPr>
  </w:style>
  <w:style w:type="paragraph" w:customStyle="1" w:styleId="Legenda3">
    <w:name w:val="Legenda3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PargrafodaLista">
    <w:name w:val="List Paragraph"/>
    <w:basedOn w:val="Standard"/>
    <w:qFormat/>
    <w:pPr>
      <w:ind w:left="720"/>
    </w:pPr>
  </w:style>
  <w:style w:type="paragraph" w:customStyle="1" w:styleId="Corpodetexto21">
    <w:name w:val="Corpo de texto 21"/>
    <w:basedOn w:val="Standard"/>
    <w:pPr>
      <w:keepNext/>
      <w:jc w:val="both"/>
    </w:pPr>
  </w:style>
  <w:style w:type="paragraph" w:customStyle="1" w:styleId="Ttulo31">
    <w:name w:val="Título 31"/>
    <w:basedOn w:val="Standard"/>
    <w:next w:val="Standard"/>
    <w:pPr>
      <w:keepNext/>
      <w:jc w:val="center"/>
    </w:pPr>
    <w:rPr>
      <w:sz w:val="28"/>
    </w:rPr>
  </w:style>
  <w:style w:type="paragraph" w:customStyle="1" w:styleId="Ttulo11">
    <w:name w:val="Título 11"/>
    <w:basedOn w:val="Standard"/>
    <w:next w:val="Standard"/>
    <w:pPr>
      <w:keepNext/>
    </w:pPr>
    <w:rPr>
      <w:sz w:val="32"/>
    </w:rPr>
  </w:style>
  <w:style w:type="paragraph" w:customStyle="1" w:styleId="Ttulo21">
    <w:name w:val="Título 21"/>
    <w:basedOn w:val="Standard"/>
    <w:next w:val="Standard"/>
    <w:pPr>
      <w:keepNext/>
      <w:jc w:val="center"/>
    </w:pPr>
    <w:rPr>
      <w:b/>
      <w:bCs/>
      <w:sz w:val="28"/>
    </w:rPr>
  </w:style>
  <w:style w:type="paragraph" w:customStyle="1" w:styleId="Ttulo41">
    <w:name w:val="Título 41"/>
    <w:basedOn w:val="Standard"/>
    <w:next w:val="Standard"/>
    <w:pPr>
      <w:keepNext/>
    </w:pPr>
    <w:rPr>
      <w:rFonts w:ascii="Arial" w:hAnsi="Arial" w:cs="Arial"/>
      <w:b/>
      <w:bCs/>
      <w:sz w:val="20"/>
    </w:rPr>
  </w:style>
  <w:style w:type="paragraph" w:customStyle="1" w:styleId="Framecontents">
    <w:name w:val="Frame contents"/>
    <w:basedOn w:val="Textbody"/>
  </w:style>
  <w:style w:type="paragraph" w:styleId="Textodebalo">
    <w:name w:val="Balloon Text"/>
    <w:basedOn w:val="Normal"/>
    <w:rPr>
      <w:rFonts w:ascii="Tahoma" w:hAnsi="Tahoma" w:cs="Tahoma"/>
      <w:sz w:val="16"/>
      <w:szCs w:val="14"/>
    </w:rPr>
  </w:style>
  <w:style w:type="paragraph" w:styleId="Cabealho">
    <w:name w:val="header"/>
    <w:basedOn w:val="Normal"/>
    <w:rPr>
      <w:szCs w:val="21"/>
    </w:rPr>
  </w:style>
  <w:style w:type="paragraph" w:styleId="Rodap">
    <w:name w:val="footer"/>
    <w:basedOn w:val="Normal"/>
    <w:rPr>
      <w:szCs w:val="21"/>
    </w:rPr>
  </w:style>
  <w:style w:type="paragraph" w:customStyle="1" w:styleId="Contedodetabela">
    <w:name w:val="Conteúdo de tabela"/>
    <w:basedOn w:val="Normal"/>
    <w:pPr>
      <w:suppressLineNumbers/>
    </w:p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paragraph" w:customStyle="1" w:styleId="Contedodequadro">
    <w:name w:val="Conteúdo de quadro"/>
    <w:basedOn w:val="Corpodetexto"/>
  </w:style>
  <w:style w:type="character" w:styleId="Refdecomentrio">
    <w:name w:val="annotation reference"/>
    <w:uiPriority w:val="99"/>
    <w:semiHidden/>
    <w:unhideWhenUsed/>
    <w:rsid w:val="009677C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677CB"/>
    <w:rPr>
      <w:sz w:val="20"/>
      <w:szCs w:val="18"/>
    </w:rPr>
  </w:style>
  <w:style w:type="character" w:customStyle="1" w:styleId="TextodecomentrioChar">
    <w:name w:val="Texto de comentário Char"/>
    <w:link w:val="Textodecomentrio"/>
    <w:uiPriority w:val="99"/>
    <w:semiHidden/>
    <w:rsid w:val="009677CB"/>
    <w:rPr>
      <w:rFonts w:eastAsia="SimSun" w:cs="Mangal"/>
      <w:kern w:val="1"/>
      <w:szCs w:val="18"/>
      <w:lang w:eastAsia="hi-IN" w:bidi="hi-IN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677CB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rsid w:val="009677CB"/>
    <w:rPr>
      <w:rFonts w:eastAsia="SimSun" w:cs="Mangal"/>
      <w:b/>
      <w:bCs/>
      <w:kern w:val="1"/>
      <w:szCs w:val="18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Usu&#225;rio\Documents\Diarias%20Professor%20Inaldo\SOLICITA&#199;&#195;O%20DE%20DI&#193;RIA%20INALDO%2001-08-14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SOLICITAÇÃO DE DIÁRIA INALDO 01-08-14.dotx</Template>
  <TotalTime>7</TotalTime>
  <Pages>2</Pages>
  <Words>366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LG</Company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cp:lastModifiedBy>Railson Santos</cp:lastModifiedBy>
  <cp:revision>3</cp:revision>
  <cp:lastPrinted>2017-07-10T17:34:00Z</cp:lastPrinted>
  <dcterms:created xsi:type="dcterms:W3CDTF">2026-01-12T22:33:00Z</dcterms:created>
  <dcterms:modified xsi:type="dcterms:W3CDTF">2026-01-12T22:40:00Z</dcterms:modified>
</cp:coreProperties>
</file>