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DF154" w14:textId="77777777" w:rsidR="00FB07E5" w:rsidRPr="00CC2F3E" w:rsidRDefault="00000000" w:rsidP="00CC2F3E">
      <w:pPr>
        <w:pStyle w:val="Standard"/>
        <w:autoSpaceDE w:val="0"/>
        <w:jc w:val="both"/>
        <w:rPr>
          <w:rFonts w:ascii="Arial" w:eastAsia="Arial" w:hAnsi="Arial" w:cs="Arial"/>
          <w:color w:val="000000"/>
        </w:rPr>
      </w:pPr>
      <w:r>
        <w:pict w14:anchorId="6903D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.95pt;margin-top:6.3pt;width:39.4pt;height:51.5pt;z-index:1;mso-wrap-distance-left:9.05pt;mso-wrap-distance-right:9.05pt" filled="t">
            <v:fill color2="black"/>
            <v:imagedata r:id="rId5" o:title=""/>
          </v:shape>
        </w:pict>
      </w:r>
    </w:p>
    <w:p w14:paraId="7970024C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 w14:paraId="59151545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 w14:paraId="18DDD50E" w14:textId="77777777" w:rsidR="00FB07E5" w:rsidRDefault="00F513CE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Campus </w:t>
      </w:r>
      <w:r w:rsidR="00FB07E5">
        <w:rPr>
          <w:rFonts w:eastAsia="Times New Roman" w:cs="Times New Roman"/>
          <w:b/>
          <w:bCs/>
          <w:caps/>
        </w:rPr>
        <w:t>III – BANANEIRAS – PB</w:t>
      </w:r>
    </w:p>
    <w:p w14:paraId="11433D86" w14:textId="77777777" w:rsidR="00775C2D" w:rsidRDefault="00775C2D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 w14:paraId="5B9C0370" w14:textId="77777777" w:rsidR="00FB07E5" w:rsidRDefault="00FB07E5" w:rsidP="004B2030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0B3CBDA7" w14:textId="77777777" w:rsidR="004B2030" w:rsidRDefault="004B2030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 w:rsidRPr="0024273B"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commentRangeEnd w:id="0"/>
      <w:r w:rsidR="009677CB">
        <w:rPr>
          <w:rStyle w:val="Refdecomentrio"/>
        </w:rPr>
      </w:r>
    </w:p>
    <w:p w14:paraId="798E0ECE" w14:textId="77777777" w:rsidR="00F61975" w:rsidRPr="0024273B" w:rsidRDefault="00F61975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63"/>
        <w:gridCol w:w="1333"/>
        <w:gridCol w:w="353"/>
        <w:gridCol w:w="284"/>
        <w:gridCol w:w="143"/>
        <w:gridCol w:w="354"/>
        <w:gridCol w:w="211"/>
        <w:gridCol w:w="711"/>
        <w:gridCol w:w="1274"/>
        <w:gridCol w:w="995"/>
        <w:gridCol w:w="2551"/>
      </w:tblGrid>
      <w:tr w:rsidR="004B2030" w14:paraId="3D54A2DB" w14:textId="77777777" w:rsidTr="00F61975">
        <w:trPr>
          <w:trHeight w:val="370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4445A9A" w14:textId="77777777" w:rsidR="004B2030" w:rsidRPr="0024273B" w:rsidRDefault="004B2030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FB07E5" w14:paraId="42A32D5C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2F88E63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completo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B8D3AF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B5C3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041CDEAB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9B14C4" w:rsidRPr="009B14C4" w14:paraId="5742599D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62970908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nome_completo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2774B07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40E6A0D2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90FF1A0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Cargo</w:t>
            </w:r>
            <w:r w:rsidR="004B2030" w:rsidRPr="0024273B">
              <w:rPr>
                <w:rFonts w:eastAsia="Times New Roman" w:cs="Times New Roman"/>
                <w:color w:val="000000"/>
              </w:rPr>
              <w:t xml:space="preserve"> ou Função que Ocupa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8D58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B53A6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3B76041E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9B14C4" w:rsidRPr="009B14C4" w14:paraId="4E3A9651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988C00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cargo_funcao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8A584D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24273B" w14:paraId="5BEDD887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B47B44" w14:textId="77777777" w:rsidR="009B14C4" w:rsidRPr="0024273B" w:rsidRDefault="008E7552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CPF: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EF1FC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E9DDE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</w:p>
              </w:tc>
            </w:tr>
          </w:tbl>
          <w:p w14:paraId="146E76F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9B14C4" w:rsidRPr="009B14C4" w14:paraId="1E63BC25" w14:textId="77777777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6CD765A7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cpf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335904F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8EE21BB" w14:textId="77777777" w:rsidR="009B14C4" w:rsidRDefault="0024273B" w:rsidP="002A35EE">
            <w:pPr>
              <w:pStyle w:val="Standard"/>
              <w:autoSpaceDE w:val="0"/>
              <w:snapToGrid w:val="0"/>
              <w:spacing w:line="276" w:lineRule="auto"/>
            </w:pPr>
            <w:r w:rsidRPr="0024273B">
              <w:rPr>
                <w:rFonts w:eastAsia="Calibri" w:cs="Times New Roman"/>
              </w:rPr>
              <w:t xml:space="preserve"> RG</w:t>
            </w:r>
            <w:r w:rsidR="008E7552">
              <w:rPr>
                <w:rFonts w:eastAsia="Calibri" w:cs="Times New Roman"/>
              </w:rPr>
              <w:t>:</w:t>
            </w:r>
            <w:r w:rsidR="009B14C4" w:rsidRPr="009B14C4">
              <w:t xml:space="preserve"> </w:t>
            </w:r>
          </w:p>
          <w:p w14:paraId="1290E6AB" w14:textId="77777777" w:rsidR="0024273B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3845406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24273B" w14:paraId="081B430F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E98ABE7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Data de Nascimento: 14/04/1992</w:t>
            </w:r>
            <w:r w:rsidR="008E7552">
              <w:rPr>
                <w:rFonts w:eastAsia="Times New Roman" w:cs="Times New Roman"/>
                <w:color w:val="000000"/>
              </w:rPr>
            </w:r>
            <w:r w:rsidR="009B14C4" w:rsidRPr="009B14C4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Start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End"/>
            <w:r w:rsidR="009B14C4" w:rsidRPr="009B14C4"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07963B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Siape: 3502778</w:t>
            </w:r>
            <w:proofErr w:type="spellStart"/>
            <w:r w:rsidRPr="0024273B">
              <w:rPr>
                <w:rFonts w:eastAsia="Calibri" w:cs="Times New Roman"/>
              </w:rPr>
            </w:r>
            <w:proofErr w:type="spellEnd"/>
            <w:r w:rsidR="008E7552">
              <w:rPr>
                <w:rFonts w:eastAsia="Calibri" w:cs="Times New Roman"/>
              </w:rPr>
            </w:r>
            <w:r w:rsidR="009B14C4" w:rsidRPr="009B14C4"/>
            <w:r w:rsidR="009B14C4" w:rsidRPr="009B14C4">
              <w:rPr>
                <w:rFonts w:eastAsia="Calibri" w:cs="Times New Roman"/>
              </w:rPr>
            </w:r>
            <w:proofErr w:type="spellStart"/>
            <w:r w:rsidR="009B14C4" w:rsidRPr="009B14C4">
              <w:rPr>
                <w:rFonts w:eastAsia="Calibri" w:cs="Times New Roman"/>
              </w:rPr>
            </w:r>
            <w:proofErr w:type="spellEnd"/>
            <w:r w:rsidR="009B14C4" w:rsidRPr="009B14C4">
              <w:rPr>
                <w:rFonts w:eastAsia="Calibri" w:cs="Times New Roman"/>
              </w:rPr>
            </w:r>
          </w:p>
        </w:tc>
      </w:tr>
      <w:tr w:rsidR="003A5FC5" w14:paraId="00298A14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8E83FF6" w14:textId="77777777" w:rsidR="003A5FC5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da Mãe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61088D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A8BF9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0292A4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9B14C4" w:rsidRPr="009B14C4" w14:paraId="51A7AEDB" w14:textId="77777777" w:rsidTr="009B14C4">
              <w:trPr>
                <w:trHeight w:val="683"/>
                <w:tblCellSpacing w:w="15" w:type="dxa"/>
              </w:trPr>
              <w:tc>
                <w:tcPr>
                  <w:tcW w:w="2001" w:type="dxa"/>
                  <w:vAlign w:val="center"/>
                  <w:hideMark/>
                </w:tcPr>
                <w:p w14:paraId="6647201C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nome_mae</w:t>
                  </w:r>
                  <w:proofErr w:type="spellEnd"/>
                  <w:r>
                    <w:rPr>
                      <w:rFonts w:eastAsia="Calibri" w:cs="Times New Roman"/>
                    </w:rPr>
                    <w:t>}</w:t>
                  </w:r>
                  <w:r w:rsidRPr="009B14C4">
                    <w:rPr>
                      <w:rFonts w:eastAsia="Calibri" w:cs="Times New Roman"/>
                    </w:rPr>
                    <w:t>}</w:t>
                  </w:r>
                </w:p>
              </w:tc>
            </w:tr>
          </w:tbl>
          <w:p w14:paraId="28EBFBD9" w14:textId="77777777" w:rsidR="003A5FC5" w:rsidRPr="0024273B" w:rsidRDefault="003A5FC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CC2F3E" w14:paraId="67C91556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4A2D75D" w14:textId="77777777" w:rsidR="00CC2F3E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Endereço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42064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CEA2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69C0B19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9B14C4" w:rsidRPr="009B14C4" w14:paraId="02B1BD90" w14:textId="77777777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20694CB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endereco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7C1FB0D" w14:textId="77777777" w:rsidR="00CC2F3E" w:rsidRPr="0024273B" w:rsidRDefault="00CC2F3E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B426D7" w14:paraId="5356C76A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28447F80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Telefone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5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DC239F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4F679A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  Email</w:t>
            </w:r>
            <w:r w:rsidR="008E7552">
              <w:rPr>
                <w:rFonts w:eastAsia="Calibri" w:cs="Times New Roman"/>
              </w:rPr>
              <w:t>:</w:t>
            </w:r>
            <w:r w:rsidRPr="0024273B">
              <w:rPr>
                <w:rFonts w:eastAsia="Calibri" w:cs="Times New Roman"/>
              </w:rPr>
              <w:t xml:space="preserve">                   </w:t>
            </w:r>
          </w:p>
        </w:tc>
        <w:tc>
          <w:tcPr>
            <w:tcW w:w="5531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463472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railson@sti.ufpb.br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B426D7" w14:paraId="479B3865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32D0AB8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Dados Bancários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833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010D2F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Banco</w:t>
            </w:r>
            <w:r w:rsidR="008E7552">
              <w:rPr>
                <w:rFonts w:eastAsia="Calibri" w:cs="Times New Roman"/>
              </w:rPr>
              <w:t>:</w:t>
            </w:r>
            <w:r w:rsidR="009B14C4">
              <w:rPr>
                <w:rFonts w:eastAsia="Calibri" w:cs="Times New Roma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29101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63A3D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FF1F90A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F5A40C8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70EBC10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{{banco}}</w:t>
                  </w:r>
                </w:p>
              </w:tc>
            </w:tr>
          </w:tbl>
          <w:p w14:paraId="6473F486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693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8978A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Agência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6547E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5A615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7297FDC8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9B14C4" w:rsidRPr="009B14C4" w14:paraId="49BEC904" w14:textId="77777777">
              <w:trPr>
                <w:tblCellSpacing w:w="15" w:type="dxa"/>
              </w:trPr>
              <w:tc>
                <w:tcPr>
                  <w:tcW w:w="1351" w:type="dxa"/>
                  <w:vAlign w:val="center"/>
                  <w:hideMark/>
                </w:tcPr>
                <w:p w14:paraId="4BEFCE01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gramStart"/>
                  <w:r w:rsidRPr="009B14C4">
                    <w:rPr>
                      <w:rFonts w:eastAsia="Calibri" w:cs="Times New Roman"/>
                    </w:rPr>
                    <w:t>agencia</w:t>
                  </w:r>
                  <w:proofErr w:type="gram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7327153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354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3252F2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Conta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F3C0A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A4E6E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4D60739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DEAE935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0840182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{{conta}}</w:t>
                  </w:r>
                </w:p>
              </w:tc>
            </w:tr>
          </w:tbl>
          <w:p w14:paraId="58015EB5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34667D07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8CF5116" w14:textId="77777777" w:rsidR="0024273B" w:rsidRPr="001E4ADD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 w:rsidR="009677CB">
              <w:rPr>
                <w:rStyle w:val="Refdecomentrio"/>
              </w:rPr>
              <w:commentReference w:id="1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49AE426C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D74CAF" w14:textId="77777777" w:rsidR="00DF453F" w:rsidRDefault="00DF453F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10A5B8EF" w14:textId="77777777" w:rsid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9B14C4">
              <w:rPr>
                <w:rFonts w:eastAsia="Times New Roman" w:cs="Times New Roman"/>
                <w:color w:val="000000"/>
              </w:rPr>
              <w:t>Participação em capacitação/treinamento em João Pessoa/PB, no período de 2026-01-19 a 2026-01-20, com objetivo de capacitação.</w:t>
            </w:r>
            <w:proofErr w:type="spellStart"/>
            <w:r w:rsidRPr="009B14C4">
              <w:rPr>
                <w:rFonts w:eastAsia="Times New Roman" w:cs="Times New Roman"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color w:val="000000"/>
              </w:rPr>
            </w:r>
          </w:p>
          <w:p w14:paraId="40B456C1" w14:textId="77777777" w:rsidR="00FB07E5" w:rsidRDefault="00FB07E5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711137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B07E5" w14:paraId="02586342" w14:textId="77777777" w:rsidTr="00F61975">
        <w:tblPrEx>
          <w:tblCellMar>
            <w:left w:w="108" w:type="dxa"/>
            <w:right w:w="108" w:type="dxa"/>
          </w:tblCellMar>
        </w:tblPrEx>
        <w:trPr>
          <w:trHeight w:val="345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D37021A" w14:textId="77777777" w:rsidR="0024273B" w:rsidRPr="0024273B" w:rsidRDefault="0024273B" w:rsidP="002A35EE">
            <w:pPr>
              <w:pStyle w:val="Standard"/>
              <w:shd w:val="clear" w:color="auto" w:fill="DBE5F1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</w:t>
            </w:r>
            <w:r w:rsidR="006E53C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commentRangeStart w:id="2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 w:rsidR="006E53C5">
              <w:rPr>
                <w:rStyle w:val="Refdecomentrio"/>
              </w:rPr>
              <w:commentReference w:id="2"/>
            </w:r>
            <w:r w:rsid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="00D26D6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</w:t>
            </w:r>
          </w:p>
        </w:tc>
      </w:tr>
      <w:tr w:rsidR="008E7552" w14:paraId="5B64E68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3E49D37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2F9D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01056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</w:p>
              </w:tc>
            </w:tr>
          </w:tbl>
          <w:p w14:paraId="2FB6D41C" w14:textId="77777777" w:rsidR="009B14C4" w:rsidRPr="009B14C4" w:rsidRDefault="009B14C4" w:rsidP="009B14C4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9B14C4" w:rsidRPr="009B14C4" w14:paraId="129EB137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13F3FF88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{{</w:t>
                  </w:r>
                  <w:proofErr w:type="spellStart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ida_origem</w:t>
                  </w:r>
                  <w:proofErr w:type="spellEnd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}}</w:t>
                  </w:r>
                </w:p>
              </w:tc>
            </w:tr>
          </w:tbl>
          <w:p w14:paraId="6D01564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757F70C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34AD80F8" w14:textId="77777777" w:rsidR="008E7552" w:rsidRPr="006A64B5" w:rsidRDefault="009B14C4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B14C4">
              <w:rPr>
                <w:rFonts w:eastAsia="Times New Roman" w:cs="Times New Roman"/>
                <w:bCs/>
                <w:color w:val="000000"/>
              </w:rPr>
              <w:t>João Pessoa/PB</w:t>
            </w:r>
            <w:proofErr w:type="spellStart"/>
            <w:r w:rsidRPr="009B14C4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F397C5D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7315CAA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8EDCFA5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43C2A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8F9F71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487EB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3F225B" w14:textId="77777777" w:rsidR="008E7552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19/01/2026 05:30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6E53C5" w14:paraId="6E66A95B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60D7C4F" w14:textId="77777777" w:rsidR="006E53C5" w:rsidRPr="006E53C5" w:rsidRDefault="006E53C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 w:rsidR="008E7552">
              <w:rPr>
                <w:rStyle w:val="Refdecomentrio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8E7552" w14:paraId="42D1D303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37BECE9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43C935D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João Pessoa/PB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52EE4634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A0816A1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Solânea/PB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58DAE1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37CE0185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98FBCD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00958E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63743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2D48B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108BC0" w14:textId="77777777" w:rsidR="008E7552" w:rsidRDefault="009E5F6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20/01/2026 05:30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76308EDA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751D0AB4" w14:textId="77777777" w:rsidR="001E4ADD" w:rsidRPr="001E4ADD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 w:rsidR="008E7552">
              <w:rPr>
                <w:rStyle w:val="Refdecomentrio"/>
              </w:rPr>
              <w:commentReference w:id="4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62D9C" w14:paraId="0D3B57CD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5315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E53DF4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Início: 19/01/2026 12:30</w:t>
            </w:r>
            <w:r w:rsidR="009E08A5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8E7552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9E5F63" w:rsidRPr="009E5F63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867DC0" w14:textId="77777777" w:rsidR="009E5F63" w:rsidRPr="00162D9C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Término: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F63" w:rsidRPr="009E5F63" w14:paraId="366133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30CDC" w14:textId="77777777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49F45A33" w14:textId="77777777" w:rsidR="009E5F63" w:rsidRPr="009E5F63" w:rsidRDefault="009E5F63" w:rsidP="009E5F63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vanish/>
                <w:color w:val="00000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9"/>
            </w:tblGrid>
            <w:tr w:rsidR="009E5F63" w:rsidRPr="009E5F63" w14:paraId="1B030703" w14:textId="77777777" w:rsidTr="00F61975">
              <w:trPr>
                <w:tblCellSpacing w:w="15" w:type="dxa"/>
              </w:trPr>
              <w:tc>
                <w:tcPr>
                  <w:tcW w:w="3579" w:type="dxa"/>
                  <w:vAlign w:val="center"/>
                  <w:hideMark/>
                </w:tcPr>
                <w:p w14:paraId="3E353A1C" w14:textId="1D67E1B8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{{</w:t>
                  </w:r>
                  <w:proofErr w:type="spell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missao_</w:t>
                  </w:r>
                  <w:proofErr w:type="gram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termino</w:t>
                  </w:r>
                  <w:proofErr w:type="gramEnd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_data_hor</w:t>
                  </w:r>
                  <w:proofErr w:type="spellEnd"/>
                  <w:r w:rsidR="00F61975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5E30B277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F00171" w14:paraId="05F0BDD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8A3FB69" w14:textId="77777777" w:rsidR="00F00171" w:rsidRDefault="00F00171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F00171" w14:paraId="5F9A7161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C36E33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(X) CCHSA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55675618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CAVN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785EC011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PROJETO: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3A3A09E5" w14:textId="65FB34D9" w:rsidR="00F00171" w:rsidRPr="00F00171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69B7DD2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42FC7240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 w:rsidR="00F00171">
              <w:rPr>
                <w:rStyle w:val="Refdecomentrio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E4ADD" w14:paraId="388BFBC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AD4F68" w14:textId="77777777" w:rsidR="001E4ADD" w:rsidRDefault="009E5F63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0E3C40BB" w14:textId="77777777" w:rsidR="001E4ADD" w:rsidRPr="001E4ADD" w:rsidRDefault="001E4ADD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1E4ADD" w14:paraId="7E0221D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D47FEAD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</w:t>
            </w:r>
            <w:r w:rsidR="008E755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230074D3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FCCD80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Veículo Oficial  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F649C16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Terrestre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51C4EA1B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Aérea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25A7000D" w14:textId="0A56003A" w:rsid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(X) Veículo Próprio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8D756CB" w14:textId="77777777" w:rsidR="00F61975" w:rsidRDefault="00F6197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  <w:p w14:paraId="165FB5CA" w14:textId="4D433076" w:rsidR="00281E83" w:rsidRPr="00487625" w:rsidRDefault="00281E8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Oficial a solicitação deverá ocorrer diretamente com o setor de transportes em formulário específico;</w:t>
            </w:r>
          </w:p>
          <w:p w14:paraId="70CDD20F" w14:textId="77777777" w:rsidR="009C05E6" w:rsidRPr="00281E83" w:rsidRDefault="009C05E6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Próprio, Anexar</w:t>
            </w:r>
            <w:r w:rsidR="00281E83"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a este processo</w:t>
            </w: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o TERMO DE OPÇÃO – FORMULÁRIO VEÍCULO </w:t>
            </w:r>
            <w:commentRangeStart w:id="6"/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PRÓPRIO</w:t>
            </w:r>
            <w:commentRangeEnd w:id="6"/>
            <w:r w:rsidR="00F00171" w:rsidRPr="00487625">
              <w:rPr>
                <w:rStyle w:val="Refdecomentrio"/>
                <w:b/>
                <w:color w:val="FF0000"/>
                <w:sz w:val="20"/>
                <w:szCs w:val="20"/>
              </w:rPr>
              <w:commentReference w:id="6"/>
            </w:r>
            <w:r w:rsidR="009E08A5" w:rsidRPr="00281E83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A5FC5" w14:paraId="6D05CE42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38E815E" w14:textId="77777777" w:rsidR="009C05E6" w:rsidRP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>para entrega da solicitação fora do prazo de 10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SEM passagens), 30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7"/>
            <w:r w:rsidR="00C35934">
              <w:rPr>
                <w:rStyle w:val="Refdecomentrio"/>
              </w:rP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9C05E6" w14:paraId="2C9F2B9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C6B563" w14:textId="541F68C7" w:rsidR="009C05E6" w:rsidRPr="00F61975" w:rsidRDefault="00F6197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fsgfdgdfgdlfgfhgkjfdhghdfkghkdfgs</w:t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6C2950BB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080B17DD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1570894" w14:textId="77777777" w:rsidR="00FB07E5" w:rsidRDefault="00FB07E5" w:rsidP="00162D9C">
      <w:pPr>
        <w:pStyle w:val="Standard"/>
        <w:autoSpaceDE w:val="0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32F10ABB" w14:textId="77777777" w:rsidR="00FB07E5" w:rsidRDefault="00FB07E5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Data: 17/01/2026</w:t>
      </w:r>
      <w:r w:rsidR="009B14C4" w:rsidRPr="009B14C4">
        <w:rPr>
          <w:rFonts w:eastAsia="Times New Roman" w:cs="Times New Roman"/>
          <w:color w:val="000000"/>
        </w:rPr>
      </w:r>
      <w:proofErr w:type="spellStart"/>
      <w:r w:rsidR="009B14C4" w:rsidRPr="009B14C4">
        <w:rPr>
          <w:rFonts w:eastAsia="Times New Roman" w:cs="Times New Roman"/>
          <w:color w:val="000000"/>
        </w:rPr>
      </w:r>
      <w:proofErr w:type="spellEnd"/>
      <w:r w:rsidR="009B14C4" w:rsidRPr="009B14C4">
        <w:rPr>
          <w:rFonts w:eastAsia="Times New Roman" w:cs="Times New Roman"/>
          <w:color w:val="000000"/>
        </w:rPr>
      </w:r>
    </w:p>
    <w:p w14:paraId="6435703D" w14:textId="77777777" w:rsidR="00FB07E5" w:rsidRDefault="00FB07E5" w:rsidP="00245967">
      <w:pPr>
        <w:pStyle w:val="Standard"/>
        <w:autoSpaceDE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711FB8DC" w14:textId="77777777" w:rsidR="00FB07E5" w:rsidRPr="00245967" w:rsidRDefault="00FB07E5" w:rsidP="00245967">
      <w:pPr>
        <w:pStyle w:val="Standard"/>
        <w:autoSpaceDE w:val="0"/>
        <w:jc w:val="center"/>
        <w:rPr>
          <w:rFonts w:eastAsia="Times New Roman" w:cs="Times New Roman"/>
          <w:color w:val="000000"/>
        </w:rPr>
      </w:pPr>
      <w:commentRangeStart w:id="8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8"/>
      <w:r w:rsidR="006A64B5">
        <w:rPr>
          <w:rStyle w:val="Refdecomentrio"/>
        </w:rPr>
        <w:commentReference w:id="8"/>
      </w:r>
    </w:p>
    <w:sectPr w:rsidR="00FB07E5" w:rsidRPr="00245967" w:rsidSect="00775C2D">
      <w:pgSz w:w="11906" w:h="16838"/>
      <w:pgMar w:top="284" w:right="1134" w:bottom="28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530C2518" w14:textId="77777777" w:rsidR="008E7552" w:rsidRPr="009677CB" w:rsidRDefault="008E7552">
      <w:pPr>
        <w:pStyle w:val="Textodecomentrio"/>
        <w:rPr>
          <w:sz w:val="24"/>
          <w:szCs w:val="24"/>
        </w:rPr>
      </w:pPr>
      <w:r>
        <w:rPr>
          <w:rStyle w:val="Refdecomentrio"/>
        </w:rPr>
        <w:annotationRef/>
      </w:r>
      <w:r w:rsidRPr="009677CB">
        <w:rPr>
          <w:sz w:val="24"/>
          <w:szCs w:val="24"/>
        </w:rPr>
        <w:t>Devem ser marcados de acordo com a solicitação, se diárias ou diárias e Passagens</w:t>
      </w:r>
      <w:r>
        <w:rPr>
          <w:sz w:val="24"/>
          <w:szCs w:val="24"/>
        </w:rPr>
        <w:t xml:space="preserve">. Quando houver passagens, deverá ser anexada junto ao formulário de requisição, proposta com sugestão de vôos. </w:t>
      </w:r>
    </w:p>
  </w:comment>
  <w:comment w:id="1" w:author="Usuário" w:date="2023-01-26T14:46:00Z" w:initials="U">
    <w:p w14:paraId="13F7EEE0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993C318" w14:textId="77777777" w:rsidR="008E7552" w:rsidRDefault="008E7552" w:rsidP="006E53C5">
      <w:pPr>
        <w:pStyle w:val="Textodecomentrio"/>
      </w:pPr>
      <w:r>
        <w:rPr>
          <w:rStyle w:val="Refdecomentrio"/>
        </w:rPr>
        <w:annotationRef/>
      </w:r>
      <w:r>
        <w:t>Identificar Cidade e horário de onde o solicitante irá partir e cidade para onde o solicitante vai.</w:t>
      </w:r>
    </w:p>
    <w:p w14:paraId="24B040A5" w14:textId="77777777" w:rsidR="008E7552" w:rsidRDefault="008E7552">
      <w:pPr>
        <w:pStyle w:val="Textodecomentrio"/>
      </w:pPr>
    </w:p>
  </w:comment>
  <w:comment w:id="3" w:author="Usuário" w:date="2023-01-31T13:44:00Z" w:initials="U">
    <w:p w14:paraId="18ACB403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cidade de onde o evento foi realizado e cidade para onde o solicitante retornará.</w:t>
      </w:r>
    </w:p>
  </w:comment>
  <w:comment w:id="4" w:author="Usuário" w:date="2023-01-31T13:46:00Z" w:initials="U">
    <w:p w14:paraId="3482A82A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a data e horário previsto para início do evento que o solicitante irá participar.</w:t>
      </w:r>
    </w:p>
  </w:comment>
  <w:comment w:id="5" w:author="Usuário" w:date="2023-01-26T15:01:00Z" w:initials="U">
    <w:p w14:paraId="4E74C888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 w14:paraId="713DF886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 w14:paraId="717414D4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 w14:paraId="0D4FF571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O documento deverá está obrigatoriamente assinada pelo solicitante e pelo chefe imediato. As assinaturas deverão ser </w:t>
      </w:r>
      <w:r w:rsidR="00281E83">
        <w:t>realizadas no</w:t>
      </w:r>
      <w:r>
        <w:t xml:space="preserve"> </w:t>
      </w:r>
      <w:r w:rsidR="006D5115">
        <w:t>SIPAC e/ou GOV.BR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0C2518" w15:done="0"/>
  <w15:commentEx w15:paraId="13F7EEE0" w15:done="0"/>
  <w15:commentEx w15:paraId="24B040A5" w15:done="0"/>
  <w15:commentEx w15:paraId="18ACB403" w15:done="0"/>
  <w15:commentEx w15:paraId="3482A82A" w15:done="0"/>
  <w15:commentEx w15:paraId="4E74C888" w15:done="0"/>
  <w15:commentEx w15:paraId="713DF886" w15:done="0"/>
  <w15:commentEx w15:paraId="717414D4" w15:done="0"/>
  <w15:commentEx w15:paraId="0D4FF5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0C2518" w16cid:durableId="277D0FD3"/>
  <w16cid:commentId w16cid:paraId="13F7EEE0" w16cid:durableId="277D1027"/>
  <w16cid:commentId w16cid:paraId="24B040A5" w16cid:durableId="277D1E5C"/>
  <w16cid:commentId w16cid:paraId="18ACB403" w16cid:durableId="278399B1"/>
  <w16cid:commentId w16cid:paraId="3482A82A" w16cid:durableId="278399D8"/>
  <w16cid:commentId w16cid:paraId="4E74C888" w16cid:durableId="277D138E"/>
  <w16cid:commentId w16cid:paraId="713DF886" w16cid:durableId="277D144F"/>
  <w16cid:commentId w16cid:paraId="717414D4" w16cid:durableId="277D14A4"/>
  <w16cid:commentId w16cid:paraId="0D4FF571" w16cid:durableId="277D1C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35FE"/>
    <w:multiLevelType w:val="hybridMultilevel"/>
    <w:tmpl w:val="9670B4F4"/>
    <w:lvl w:ilvl="0" w:tplc="706414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9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124"/>
    <w:rsid w:val="000427C6"/>
    <w:rsid w:val="000B7695"/>
    <w:rsid w:val="00162D9C"/>
    <w:rsid w:val="001E4ADD"/>
    <w:rsid w:val="00235124"/>
    <w:rsid w:val="0024273B"/>
    <w:rsid w:val="00245967"/>
    <w:rsid w:val="00281E83"/>
    <w:rsid w:val="002A35EE"/>
    <w:rsid w:val="002D250B"/>
    <w:rsid w:val="00313040"/>
    <w:rsid w:val="003A5FC5"/>
    <w:rsid w:val="003B69F6"/>
    <w:rsid w:val="003E26D1"/>
    <w:rsid w:val="00487625"/>
    <w:rsid w:val="004B2030"/>
    <w:rsid w:val="004C10AD"/>
    <w:rsid w:val="004F2902"/>
    <w:rsid w:val="00510842"/>
    <w:rsid w:val="006A64B5"/>
    <w:rsid w:val="006D5115"/>
    <w:rsid w:val="006E53C5"/>
    <w:rsid w:val="00775C2D"/>
    <w:rsid w:val="008A6CAA"/>
    <w:rsid w:val="008A7846"/>
    <w:rsid w:val="008E7552"/>
    <w:rsid w:val="0090633A"/>
    <w:rsid w:val="009677CB"/>
    <w:rsid w:val="009B14C4"/>
    <w:rsid w:val="009C05E6"/>
    <w:rsid w:val="009E08A5"/>
    <w:rsid w:val="009E5F63"/>
    <w:rsid w:val="00A52840"/>
    <w:rsid w:val="00AA5A12"/>
    <w:rsid w:val="00B426D7"/>
    <w:rsid w:val="00B9366F"/>
    <w:rsid w:val="00BB075B"/>
    <w:rsid w:val="00C35934"/>
    <w:rsid w:val="00CC2F3E"/>
    <w:rsid w:val="00D26D61"/>
    <w:rsid w:val="00DF453F"/>
    <w:rsid w:val="00EE78D4"/>
    <w:rsid w:val="00F00171"/>
    <w:rsid w:val="00F513CE"/>
    <w:rsid w:val="00F61975"/>
    <w:rsid w:val="00FB07E5"/>
    <w:rsid w:val="00F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62CF9434"/>
  <w15:chartTrackingRefBased/>
  <w15:docId w15:val="{69734D27-227C-4CBD-A92E-7E3CD8B1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4"/>
    </w:rPr>
  </w:style>
  <w:style w:type="character" w:customStyle="1" w:styleId="CabealhoChar">
    <w:name w:val="Cabeçalho Char"/>
    <w:rPr>
      <w:kern w:val="1"/>
      <w:sz w:val="24"/>
      <w:szCs w:val="21"/>
      <w:lang w:eastAsia="hi-IN" w:bidi="hi-IN"/>
    </w:rPr>
  </w:style>
  <w:style w:type="character" w:customStyle="1" w:styleId="RodapChar">
    <w:name w:val="Rodapé Char"/>
    <w:rPr>
      <w:kern w:val="1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pPr>
      <w:keepNext/>
      <w:jc w:val="both"/>
    </w:pPr>
  </w:style>
  <w:style w:type="paragraph" w:customStyle="1" w:styleId="Ttulo31">
    <w:name w:val="Título 31"/>
    <w:basedOn w:val="Standard"/>
    <w:next w:val="Standard"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pPr>
      <w:keepNext/>
    </w:pPr>
    <w:rPr>
      <w:rFonts w:ascii="Arial" w:hAnsi="Arial" w:cs="Arial"/>
      <w:b/>
      <w:bCs/>
      <w:sz w:val="20"/>
    </w:rPr>
  </w:style>
  <w:style w:type="paragraph" w:customStyle="1" w:styleId="Framecontents">
    <w:name w:val="Frame contents"/>
    <w:basedOn w:val="Textbody"/>
  </w:style>
  <w:style w:type="paragraph" w:styleId="Textodebalo">
    <w:name w:val="Balloon Text"/>
    <w:basedOn w:val="Normal"/>
    <w:rPr>
      <w:rFonts w:ascii="Tahoma" w:hAnsi="Tahoma" w:cs="Tahoma"/>
      <w:sz w:val="16"/>
      <w:szCs w:val="14"/>
    </w:rPr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character" w:styleId="Refdecomentrio">
    <w:name w:val="annotation reference"/>
    <w:uiPriority w:val="99"/>
    <w:semiHidden/>
    <w:unhideWhenUsed/>
    <w:rsid w:val="009677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semiHidden/>
    <w:rsid w:val="009677CB"/>
    <w:rPr>
      <w:rFonts w:eastAsia="SimSun" w:cs="Mangal"/>
      <w:kern w:val="1"/>
      <w:szCs w:val="18"/>
      <w:lang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77C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677CB"/>
    <w:rPr>
      <w:rFonts w:eastAsia="SimSun" w:cs="Mangal"/>
      <w:b/>
      <w:bCs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&#225;rio\Documents\Diarias%20Professor%20Inaldo\SOLICITA&#199;&#195;O%20DE%20DI&#193;RIA%20INALDO%2001-08-1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7</TotalTime>
  <Pages>2</Pages>
  <Words>366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cp:lastModifiedBy>Railson Santos</cp:lastModifiedBy>
  <cp:revision>3</cp:revision>
  <cp:lastPrinted>2017-07-10T17:34:00Z</cp:lastPrinted>
  <dcterms:created xsi:type="dcterms:W3CDTF">2026-01-12T22:33:00Z</dcterms:created>
  <dcterms:modified xsi:type="dcterms:W3CDTF">2026-01-12T22:40:00Z</dcterms:modified>
</cp:coreProperties>
</file>