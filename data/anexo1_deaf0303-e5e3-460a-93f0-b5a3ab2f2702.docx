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8"/>
        <w:gridCol w:w="1252"/>
        <w:gridCol w:w="923"/>
        <w:gridCol w:w="311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ddddd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jjjjj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87766566765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98989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343434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ghhghgh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lkjljljjjkj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kjkj@sit.br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001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89898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ljjlkjkljkjjljjjkljlkjkjkl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ss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20/01/2026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21/01/2026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20/01/2026 15:30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20/01/2026 16:03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ghgfhgfhgfhgfgghf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19/01/2026</w:t>
      </w:r>
      <w:r>
        <w:rPr>
          <w:rFonts w:eastAsia="Times New Roman" w:cs="Times New Roman"/>
          <w:b w:val="false"/>
          <w:bCs w:val="false"/>
          <w:color w:val="000000"/>
        </w:rPr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2026-01-18T17:43:50Z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