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430530</wp:posOffset>
            </wp:positionH>
            <wp:positionV relativeFrom="paragraph">
              <wp:posOffset>88265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 xml:space="preserve">       </w:t>
      </w:r>
      <w:r>
        <w:rPr>
          <w:rFonts w:eastAsia="Times New Roman" w:cs="Times New Roman"/>
          <w:b/>
          <w:bCs/>
          <w:caps/>
        </w:rPr>
        <w:tab/>
        <w:t xml:space="preserve">   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ab/>
        <w:t xml:space="preserve"> Centro de Ciências Humanas Sociais e Agrárias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>Campus III – BANANEIRAS – PB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 xml:space="preserve">    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() DIÁRIAS (X)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5"/>
        <w:gridCol w:w="1255"/>
        <w:gridCol w:w="920"/>
        <w:gridCol w:w="314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SIGNE SILVA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PROFESSORA CHEFE DE DEPARTAMENTO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CPF: 67366287920</w:t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RG: 67366287920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 de Nascimento: 27/12/1968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Siape: 13075159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da Mãe: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MARILURDES CASTRO DE MELO E SILVA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Endereço: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RUA FRANCISCO SARMENTO MEIRA, 225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Telefone:</w:t>
            </w:r>
          </w:p>
        </w:tc>
        <w:tc>
          <w:tcPr>
            <w:tcW w:w="24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83988203311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  </w:t>
            </w:r>
            <w:r>
              <w:rPr>
                <w:rFonts w:eastAsia="Calibri" w:cs="Times New Roman"/>
                <w:b w:val="false"/>
                <w:bCs w:val="false"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signe@academico.ufpb.br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Dados Bancários:</w:t>
            </w:r>
          </w:p>
        </w:tc>
        <w:tc>
          <w:tcPr>
            <w:tcW w:w="27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Banco: Nubank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Agência: 001</w:t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Conta: 1237542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Participação em capacitação/treinamento em BANANEIRAS/PB, no período de 2026-02-05 a 2026-02-10, com</w:t>
              <w:br/>
              <w:t>objetivo de Alinhamento técnico.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JOÃO PESSOA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BANANEIRAS/PB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05/02/2026 08:00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BANANEIRAS/PB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JOÃO PESSOA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10/02/2026 18:00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Início: 06/02/2026 08:00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Término: 10/02/2026 12:00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CCHSA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CAVN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(X) PROJETO: PPGOA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Outros: 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Veículo Oficial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Terrestre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Aérea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Veículo Próprio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Devido a grandes atividades profissionais não pudi atender ao prazo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>Data: 29/01/2026</w:t>
      </w:r>
    </w:p>
    <w:p>
      <w:pPr>
        <w:pStyle w:val="Standar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ab/>
      </w:r>
    </w:p>
    <w:p>
      <w:pPr>
        <w:pStyle w:val="Standard"/>
        <w:jc w:val="center"/>
        <w:rPr>
          <w:b w:val="false"/>
          <w:bCs w:val="false"/>
        </w:rPr>
      </w:pPr>
      <w:commentRangeStart w:id="8"/>
      <w:r>
        <w:rPr>
          <w:rFonts w:eastAsia="Times New Roman" w:cs="Times New Roman"/>
          <w:b w:val="false"/>
          <w:bCs w:val="false"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 w:val="false"/>
          <w:bCs w:val="false"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fals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" w:customStyle="1">
    <w:name w:val="Conteúdo da tabela"/>
    <w:basedOn w:val="Standard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" w:customStyle="1">
    <w:name w:val="Conteúdo do quadro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user">
    <w:name w:val="Conteúdo da tabela (user)"/>
    <w:basedOn w:val="Normal"/>
    <w:qFormat/>
    <w:pPr/>
    <w:rPr/>
  </w:style>
  <w:style w:type="paragraph" w:styleId="Ttulodetabelauser" w:customStyle="1">
    <w:name w:val="Título de tabela (user)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698</TotalTime>
  <Application>LibreOffice/25.8.4.2$Linux_X86_64 LibreOffice_project/290daaa01b999472f0c7a3890eb6a550fd74c6df</Application>
  <AppVersion>15.0000</AppVersion>
  <Pages>2</Pages>
  <Words>227</Words>
  <Characters>1831</Characters>
  <CharactersWithSpaces>2105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2026-01-21T07:08:52Z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