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8DF154" w14:textId="77777777" w:rsidR="00FB07E5" w:rsidRPr="00CC2F3E" w:rsidRDefault="00000000" w:rsidP="00CC2F3E">
      <w:pPr>
        <w:pStyle w:val="Standard"/>
        <w:autoSpaceDE w:val="0"/>
        <w:jc w:val="both"/>
        <w:rPr>
          <w:rFonts w:ascii="Arial" w:eastAsia="Arial" w:hAnsi="Arial" w:cs="Arial"/>
          <w:color w:val="000000"/>
        </w:rPr>
      </w:pPr>
      <w:r>
        <w:pict w14:anchorId="6903D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3.95pt;margin-top:6.3pt;width:39.4pt;height:51.5pt;z-index:1;mso-wrap-distance-left:9.05pt;mso-wrap-distance-right:9.05pt" filled="t">
            <v:fill color2="black"/>
            <v:imagedata r:id="rId5" o:title=""/>
          </v:shape>
        </w:pict>
      </w:r>
    </w:p>
    <w:p w14:paraId="7970024C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 w14:paraId="59151545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 w14:paraId="18DDD50E" w14:textId="77777777" w:rsidR="00FB07E5" w:rsidRDefault="00F513CE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Campus </w:t>
      </w:r>
      <w:r w:rsidR="00FB07E5">
        <w:rPr>
          <w:rFonts w:eastAsia="Times New Roman" w:cs="Times New Roman"/>
          <w:b/>
          <w:bCs/>
          <w:caps/>
        </w:rPr>
        <w:t>III – BANANEIRAS – PB</w:t>
      </w:r>
    </w:p>
    <w:p w14:paraId="11433D86" w14:textId="77777777" w:rsidR="00775C2D" w:rsidRDefault="00775C2D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 w14:paraId="5B9C0370" w14:textId="77777777" w:rsidR="00FB07E5" w:rsidRDefault="00FB07E5" w:rsidP="004B2030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    </w:t>
      </w:r>
    </w:p>
    <w:p w14:paraId="0B3CBDA7" w14:textId="77777777" w:rsidR="004B2030" w:rsidRDefault="004B2030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 w:rsidRPr="0024273B">
        <w:rPr>
          <w:rFonts w:eastAsia="Times New Roman" w:cs="Times New Roman"/>
          <w:b/>
          <w:color w:val="000000"/>
          <w:sz w:val="32"/>
          <w:szCs w:val="32"/>
        </w:rPr>
        <w:t>SOLICITAÇÃO DE (</w:t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  <w:t>{{</w:t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  <w:t>chk_diarias</w:t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  <w:t>}}</w:t>
      </w:r>
      <w:r w:rsidRPr="0024273B">
        <w:rPr>
          <w:rFonts w:eastAsia="Times New Roman" w:cs="Times New Roman"/>
          <w:b/>
          <w:color w:val="000000"/>
          <w:sz w:val="32"/>
          <w:szCs w:val="32"/>
        </w:rPr>
        <w:t>) DIÁRIAS (</w:t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  <w:t>{{</w:t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  <w:t>chk_passagens</w:t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  <w:t>}}</w:t>
      </w:r>
      <w:r w:rsidRPr="0024273B">
        <w:rPr>
          <w:rFonts w:eastAsia="Times New Roman" w:cs="Times New Roman"/>
          <w:b/>
          <w:color w:val="000000"/>
          <w:sz w:val="32"/>
          <w:szCs w:val="32"/>
        </w:rPr>
        <w:t>) PASSAGENS</w:t>
      </w:r>
      <w:commentRangeEnd w:id="0"/>
      <w:r w:rsidR="009677CB">
        <w:rPr>
          <w:rStyle w:val="Refdecomentrio"/>
        </w:rPr>
        <w:commentReference w:id="0"/>
      </w:r>
    </w:p>
    <w:p w14:paraId="798E0ECE" w14:textId="77777777" w:rsidR="00F61975" w:rsidRPr="0024273B" w:rsidRDefault="00F61975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</w:p>
    <w:tbl>
      <w:tblPr>
        <w:tblW w:w="11057" w:type="dxa"/>
        <w:tblInd w:w="-8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863"/>
        <w:gridCol w:w="1333"/>
        <w:gridCol w:w="353"/>
        <w:gridCol w:w="284"/>
        <w:gridCol w:w="143"/>
        <w:gridCol w:w="354"/>
        <w:gridCol w:w="211"/>
        <w:gridCol w:w="711"/>
        <w:gridCol w:w="1274"/>
        <w:gridCol w:w="995"/>
        <w:gridCol w:w="2551"/>
      </w:tblGrid>
      <w:tr w:rsidR="004B2030" w14:paraId="3D54A2DB" w14:textId="77777777" w:rsidTr="00F61975">
        <w:trPr>
          <w:trHeight w:val="370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4445A9A" w14:textId="77777777" w:rsidR="004B2030" w:rsidRPr="0024273B" w:rsidRDefault="004B2030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 w:rsidR="00FB07E5" w14:paraId="42A32D5C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72F88E63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completo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B8D3AF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B5C3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041CDEAB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1"/>
            </w:tblGrid>
            <w:tr w:rsidR="009B14C4" w:rsidRPr="009B14C4" w14:paraId="5742599D" w14:textId="77777777">
              <w:trPr>
                <w:tblCellSpacing w:w="15" w:type="dxa"/>
              </w:trPr>
              <w:tc>
                <w:tcPr>
                  <w:tcW w:w="2071" w:type="dxa"/>
                  <w:vAlign w:val="center"/>
                  <w:hideMark/>
                </w:tcPr>
                <w:p w14:paraId="62970908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nome_completo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2774B07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40E6A0D2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090FF1A0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Cargo</w:t>
            </w:r>
            <w:r w:rsidR="004B2030" w:rsidRPr="0024273B">
              <w:rPr>
                <w:rFonts w:eastAsia="Times New Roman" w:cs="Times New Roman"/>
                <w:color w:val="000000"/>
              </w:rPr>
              <w:t xml:space="preserve"> ou Função que Ocupa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8D580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B53A6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3B76041E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9B14C4" w:rsidRPr="009B14C4" w14:paraId="4E3A9651" w14:textId="77777777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3988C00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cargo_funcao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8A584D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24273B" w14:paraId="5BEDD887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B47B44" w14:textId="77777777" w:rsidR="009B14C4" w:rsidRPr="0024273B" w:rsidRDefault="008E7552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CPF: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EF1FC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E9DDE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</w:p>
              </w:tc>
            </w:tr>
          </w:tbl>
          <w:p w14:paraId="146E76F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9B14C4" w:rsidRPr="009B14C4" w14:paraId="1E63BC25" w14:textId="77777777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6CD765A7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cpf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335904F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8EE21BB" w14:textId="77777777" w:rsidR="009B14C4" w:rsidRDefault="0024273B" w:rsidP="002A35EE">
            <w:pPr>
              <w:pStyle w:val="Standard"/>
              <w:autoSpaceDE w:val="0"/>
              <w:snapToGrid w:val="0"/>
              <w:spacing w:line="276" w:lineRule="auto"/>
            </w:pPr>
            <w:r w:rsidRPr="0024273B">
              <w:rPr>
                <w:rFonts w:eastAsia="Calibri" w:cs="Times New Roman"/>
              </w:rPr>
              <w:t xml:space="preserve"> RG</w:t>
            </w:r>
            <w:r w:rsidR="008E7552">
              <w:rPr>
                <w:rFonts w:eastAsia="Calibri" w:cs="Times New Roman"/>
              </w:rPr>
              <w:t>:</w:t>
            </w:r>
            <w:r w:rsidR="009B14C4" w:rsidRPr="009B14C4">
              <w:t xml:space="preserve"> </w:t>
            </w:r>
          </w:p>
          <w:p w14:paraId="1290E6AB" w14:textId="77777777" w:rsidR="0024273B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{{</w:t>
            </w:r>
            <w:proofErr w:type="spellStart"/>
            <w:r w:rsidRPr="009B14C4">
              <w:rPr>
                <w:rFonts w:eastAsia="Calibri" w:cs="Times New Roman"/>
              </w:rPr>
              <w:t>rg</w:t>
            </w:r>
            <w:proofErr w:type="spellEnd"/>
            <w:r w:rsidRPr="009B14C4">
              <w:rPr>
                <w:rFonts w:eastAsia="Calibri" w:cs="Times New Roman"/>
              </w:rPr>
              <w:t>}}</w:t>
            </w:r>
          </w:p>
        </w:tc>
      </w:tr>
      <w:tr w:rsidR="0024273B" w14:paraId="081B430F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E98ABE7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Data de Nascimento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  <w:r w:rsidR="009B14C4" w:rsidRPr="009B14C4">
              <w:t xml:space="preserve"> </w:t>
            </w:r>
            <w:r w:rsidR="009B14C4" w:rsidRPr="009B14C4">
              <w:rPr>
                <w:rFonts w:eastAsia="Times New Roman" w:cs="Times New Roman"/>
                <w:color w:val="000000"/>
              </w:rPr>
              <w:t>{{</w:t>
            </w:r>
            <w:proofErr w:type="spellStart"/>
            <w:r w:rsidR="009B14C4" w:rsidRPr="009B14C4">
              <w:rPr>
                <w:rFonts w:eastAsia="Times New Roman" w:cs="Times New Roman"/>
                <w:color w:val="000000"/>
              </w:rPr>
              <w:t>data_nascimento</w:t>
            </w:r>
            <w:proofErr w:type="spellEnd"/>
            <w:r w:rsidR="009B14C4" w:rsidRPr="009B14C4">
              <w:rPr>
                <w:rFonts w:eastAsia="Times New Roman" w:cs="Times New Roman"/>
                <w:color w:val="000000"/>
              </w:rPr>
              <w:t>}}</w:t>
            </w: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207963B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</w:t>
            </w:r>
            <w:proofErr w:type="spellStart"/>
            <w:r w:rsidRPr="0024273B">
              <w:rPr>
                <w:rFonts w:eastAsia="Calibri" w:cs="Times New Roman"/>
              </w:rPr>
              <w:t>Siape</w:t>
            </w:r>
            <w:proofErr w:type="spellEnd"/>
            <w:r w:rsidR="008E7552">
              <w:rPr>
                <w:rFonts w:eastAsia="Calibri" w:cs="Times New Roman"/>
              </w:rPr>
              <w:t>:</w:t>
            </w:r>
            <w:r w:rsidR="009B14C4" w:rsidRPr="009B14C4">
              <w:t xml:space="preserve"> </w:t>
            </w:r>
            <w:r w:rsidR="009B14C4" w:rsidRPr="009B14C4">
              <w:rPr>
                <w:rFonts w:eastAsia="Calibri" w:cs="Times New Roman"/>
              </w:rPr>
              <w:t>{{</w:t>
            </w:r>
            <w:proofErr w:type="spellStart"/>
            <w:r w:rsidR="009B14C4" w:rsidRPr="009B14C4">
              <w:rPr>
                <w:rFonts w:eastAsia="Calibri" w:cs="Times New Roman"/>
              </w:rPr>
              <w:t>siape</w:t>
            </w:r>
            <w:proofErr w:type="spellEnd"/>
            <w:r w:rsidR="009B14C4" w:rsidRPr="009B14C4">
              <w:rPr>
                <w:rFonts w:eastAsia="Calibri" w:cs="Times New Roman"/>
              </w:rPr>
              <w:t>}}</w:t>
            </w:r>
          </w:p>
        </w:tc>
      </w:tr>
      <w:tr w:rsidR="003A5FC5" w14:paraId="00298A14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18E83FF6" w14:textId="77777777" w:rsidR="003A5FC5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da Mãe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61088D7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EA8BF9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0292A4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9B14C4" w:rsidRPr="009B14C4" w14:paraId="51A7AEDB" w14:textId="77777777" w:rsidTr="009B14C4">
              <w:trPr>
                <w:trHeight w:val="683"/>
                <w:tblCellSpacing w:w="15" w:type="dxa"/>
              </w:trPr>
              <w:tc>
                <w:tcPr>
                  <w:tcW w:w="2001" w:type="dxa"/>
                  <w:vAlign w:val="center"/>
                  <w:hideMark/>
                </w:tcPr>
                <w:p w14:paraId="6647201C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nome_mae</w:t>
                  </w:r>
                  <w:proofErr w:type="spellEnd"/>
                  <w:r>
                    <w:rPr>
                      <w:rFonts w:eastAsia="Calibri" w:cs="Times New Roman"/>
                    </w:rPr>
                    <w:t>}</w:t>
                  </w:r>
                  <w:r w:rsidRPr="009B14C4">
                    <w:rPr>
                      <w:rFonts w:eastAsia="Calibri" w:cs="Times New Roman"/>
                    </w:rPr>
                    <w:t>}</w:t>
                  </w:r>
                </w:p>
              </w:tc>
            </w:tr>
          </w:tbl>
          <w:p w14:paraId="28EBFBD9" w14:textId="77777777" w:rsidR="003A5FC5" w:rsidRPr="0024273B" w:rsidRDefault="003A5FC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CC2F3E" w14:paraId="67C91556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54A2D75D" w14:textId="77777777" w:rsidR="00CC2F3E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Endereço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420649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2CEA2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69C0B19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</w:tblGrid>
            <w:tr w:rsidR="009B14C4" w:rsidRPr="009B14C4" w14:paraId="02B1BD90" w14:textId="77777777">
              <w:trPr>
                <w:tblCellSpacing w:w="15" w:type="dxa"/>
              </w:trPr>
              <w:tc>
                <w:tcPr>
                  <w:tcW w:w="1471" w:type="dxa"/>
                  <w:vAlign w:val="center"/>
                  <w:hideMark/>
                </w:tcPr>
                <w:p w14:paraId="20694CB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endereco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7C1FB0D" w14:textId="77777777" w:rsidR="00CC2F3E" w:rsidRPr="0024273B" w:rsidRDefault="00CC2F3E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B426D7" w14:paraId="5356C76A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28447F80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Telefone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5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DC239F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{{telefone}}</w:t>
            </w:r>
          </w:p>
        </w:tc>
        <w:tc>
          <w:tcPr>
            <w:tcW w:w="992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64F679A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  Email</w:t>
            </w:r>
            <w:r w:rsidR="008E7552">
              <w:rPr>
                <w:rFonts w:eastAsia="Calibri" w:cs="Times New Roman"/>
              </w:rPr>
              <w:t>:</w:t>
            </w:r>
            <w:r w:rsidRPr="0024273B">
              <w:rPr>
                <w:rFonts w:eastAsia="Calibri" w:cs="Times New Roman"/>
              </w:rPr>
              <w:t xml:space="preserve">                   </w:t>
            </w:r>
          </w:p>
        </w:tc>
        <w:tc>
          <w:tcPr>
            <w:tcW w:w="5531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463472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{{</w:t>
            </w:r>
            <w:proofErr w:type="spellStart"/>
            <w:r w:rsidRPr="009B14C4">
              <w:rPr>
                <w:rFonts w:eastAsia="Calibri" w:cs="Times New Roman"/>
              </w:rPr>
              <w:t>email</w:t>
            </w:r>
            <w:proofErr w:type="spellEnd"/>
            <w:r w:rsidRPr="009B14C4">
              <w:rPr>
                <w:rFonts w:eastAsia="Calibri" w:cs="Times New Roman"/>
              </w:rPr>
              <w:t>}}</w:t>
            </w:r>
          </w:p>
        </w:tc>
      </w:tr>
      <w:tr w:rsidR="00B426D7" w14:paraId="479B3865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32D0AB8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Dados Bancários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833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2010D2F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Banco</w:t>
            </w:r>
            <w:r w:rsidR="008E7552">
              <w:rPr>
                <w:rFonts w:eastAsia="Calibri" w:cs="Times New Roman"/>
              </w:rPr>
              <w:t>:</w:t>
            </w:r>
            <w:r w:rsidR="009B14C4">
              <w:rPr>
                <w:rFonts w:eastAsia="Calibri" w:cs="Times New Roman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29101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63A3D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FF1F90A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F5A40C8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70EBC10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{{banco}}</w:t>
                  </w:r>
                </w:p>
              </w:tc>
            </w:tr>
          </w:tbl>
          <w:p w14:paraId="6473F486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693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8978A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Agência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6547EF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5A615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7297FDC8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9B14C4" w:rsidRPr="009B14C4" w14:paraId="49BEC904" w14:textId="77777777">
              <w:trPr>
                <w:tblCellSpacing w:w="15" w:type="dxa"/>
              </w:trPr>
              <w:tc>
                <w:tcPr>
                  <w:tcW w:w="1351" w:type="dxa"/>
                  <w:vAlign w:val="center"/>
                  <w:hideMark/>
                </w:tcPr>
                <w:p w14:paraId="4BEFCE01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gramStart"/>
                  <w:r w:rsidRPr="009B14C4">
                    <w:rPr>
                      <w:rFonts w:eastAsia="Calibri" w:cs="Times New Roman"/>
                    </w:rPr>
                    <w:t>agencia</w:t>
                  </w:r>
                  <w:proofErr w:type="gram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7327153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3546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3252F2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Conta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F3C0A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A4E6E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4D60739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DEAE935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0840182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{{conta}}</w:t>
                  </w:r>
                </w:p>
              </w:tc>
            </w:tr>
          </w:tbl>
          <w:p w14:paraId="58015EB5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34667D07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8CF5116" w14:textId="77777777" w:rsidR="0024273B" w:rsidRPr="001E4ADD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commentRangeEnd w:id="1"/>
            <w:r w:rsidR="009677CB">
              <w:rPr>
                <w:rStyle w:val="Refdecomentrio"/>
              </w:rPr>
              <w:commentReference w:id="1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49AE426C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D74CAF" w14:textId="77777777" w:rsidR="00DF453F" w:rsidRDefault="00DF453F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10A5B8EF" w14:textId="77777777" w:rsid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9B14C4">
              <w:rPr>
                <w:rFonts w:eastAsia="Times New Roman" w:cs="Times New Roman"/>
                <w:color w:val="000000"/>
              </w:rPr>
              <w:t>{{</w:t>
            </w:r>
            <w:proofErr w:type="spellStart"/>
            <w:r w:rsidRPr="009B14C4">
              <w:rPr>
                <w:rFonts w:eastAsia="Times New Roman" w:cs="Times New Roman"/>
                <w:color w:val="000000"/>
              </w:rPr>
              <w:t>motivo_viagem</w:t>
            </w:r>
            <w:proofErr w:type="spellEnd"/>
            <w:r w:rsidRPr="009B14C4">
              <w:rPr>
                <w:rFonts w:eastAsia="Times New Roman" w:cs="Times New Roman"/>
                <w:color w:val="000000"/>
              </w:rPr>
              <w:t>}}</w:t>
            </w:r>
          </w:p>
          <w:p w14:paraId="40B456C1" w14:textId="77777777" w:rsidR="00FB07E5" w:rsidRDefault="00FB07E5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1711137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B07E5" w14:paraId="02586342" w14:textId="77777777" w:rsidTr="00F61975">
        <w:tblPrEx>
          <w:tblCellMar>
            <w:left w:w="108" w:type="dxa"/>
            <w:right w:w="108" w:type="dxa"/>
          </w:tblCellMar>
        </w:tblPrEx>
        <w:trPr>
          <w:trHeight w:val="345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D37021A" w14:textId="77777777" w:rsidR="0024273B" w:rsidRPr="0024273B" w:rsidRDefault="0024273B" w:rsidP="002A35EE">
            <w:pPr>
              <w:pStyle w:val="Standard"/>
              <w:shd w:val="clear" w:color="auto" w:fill="DBE5F1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</w:t>
            </w:r>
            <w:r w:rsidR="006E53C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commentRangeStart w:id="2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commentRangeEnd w:id="2"/>
            <w:r w:rsidR="006E53C5">
              <w:rPr>
                <w:rStyle w:val="Refdecomentrio"/>
              </w:rPr>
              <w:commentReference w:id="2"/>
            </w:r>
            <w:r w:rsid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="00D26D6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          </w:t>
            </w:r>
          </w:p>
        </w:tc>
      </w:tr>
      <w:tr w:rsidR="008E7552" w14:paraId="5B64E68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3E49D37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2F9D6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01056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</w:p>
              </w:tc>
            </w:tr>
          </w:tbl>
          <w:p w14:paraId="2FB6D41C" w14:textId="77777777" w:rsidR="009B14C4" w:rsidRPr="009B14C4" w:rsidRDefault="009B14C4" w:rsidP="009B14C4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9B14C4" w:rsidRPr="009B14C4" w14:paraId="129EB137" w14:textId="77777777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14:paraId="13F3FF88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{{</w:t>
                  </w:r>
                  <w:proofErr w:type="spellStart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ida_origem</w:t>
                  </w:r>
                  <w:proofErr w:type="spellEnd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}}</w:t>
                  </w:r>
                </w:p>
              </w:tc>
            </w:tr>
          </w:tbl>
          <w:p w14:paraId="6D01564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6757F70C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34AD80F8" w14:textId="77777777" w:rsidR="008E7552" w:rsidRPr="006A64B5" w:rsidRDefault="009B14C4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B14C4">
              <w:rPr>
                <w:rFonts w:eastAsia="Times New Roman" w:cs="Times New Roman"/>
                <w:bCs/>
                <w:color w:val="000000"/>
              </w:rPr>
              <w:t>{{</w:t>
            </w:r>
            <w:proofErr w:type="spellStart"/>
            <w:r w:rsidRPr="009B14C4">
              <w:rPr>
                <w:rFonts w:eastAsia="Times New Roman" w:cs="Times New Roman"/>
                <w:bCs/>
                <w:color w:val="000000"/>
              </w:rPr>
              <w:t>ida_destino</w:t>
            </w:r>
            <w:proofErr w:type="spellEnd"/>
            <w:r w:rsidRPr="009B14C4">
              <w:rPr>
                <w:rFonts w:eastAsia="Times New Roman" w:cs="Times New Roman"/>
                <w:bCs/>
                <w:color w:val="000000"/>
              </w:rPr>
              <w:t>}}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F397C5D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7315CAA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8EDCFA5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43C2A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08F9F71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E487EB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3F225B" w14:textId="77777777" w:rsidR="008E7552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{{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  <w:t>ida_data_hora</w:t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  <w:t>}}</w:t>
            </w:r>
          </w:p>
        </w:tc>
      </w:tr>
      <w:tr w:rsidR="006E53C5" w14:paraId="6E66A95B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60D7C4F" w14:textId="77777777" w:rsidR="006E53C5" w:rsidRPr="006E53C5" w:rsidRDefault="006E53C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commentRangeEnd w:id="3"/>
            <w:r w:rsidR="008E7552">
              <w:rPr>
                <w:rStyle w:val="Refdecomentrio"/>
              </w:rP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 w:rsidR="008E7552" w14:paraId="42D1D303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37BECE9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43C935D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{{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  <w:t>retorno_origem</w:t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  <w:t>}}</w:t>
            </w: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52EE4634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A0816A1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{{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  <w:t>retorno_destino</w:t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  <w:t>}}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58DAE1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37CE0185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698FBCD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600958E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63743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32D48B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108BC0" w14:textId="77777777" w:rsidR="008E7552" w:rsidRDefault="009E5F6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{{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  <w:t>retorno_data_hora</w:t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  <w:t>}}</w:t>
            </w:r>
          </w:p>
        </w:tc>
      </w:tr>
      <w:tr w:rsidR="001E4ADD" w14:paraId="76308EDA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751D0AB4" w14:textId="77777777" w:rsidR="001E4ADD" w:rsidRPr="001E4ADD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commentRangeEnd w:id="4"/>
            <w:r w:rsidR="008E7552">
              <w:rPr>
                <w:rStyle w:val="Refdecomentrio"/>
              </w:rPr>
              <w:commentReference w:id="4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62D9C" w14:paraId="0D3B57CD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5315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FE53DF4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</w:t>
            </w:r>
            <w:r w:rsidR="009E08A5"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H</w:t>
            </w:r>
            <w:r w:rsidR="008E7552"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ora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Início:</w:t>
            </w:r>
            <w:r w:rsidR="009E5F63" w:rsidRPr="009E5F63">
              <w:t xml:space="preserve"> </w:t>
            </w:r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{{</w:t>
            </w:r>
            <w:proofErr w:type="spell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missao_</w:t>
            </w:r>
            <w:proofErr w:type="gram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inicio</w:t>
            </w:r>
            <w:proofErr w:type="gram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_data_hora</w:t>
            </w:r>
            <w:proofErr w:type="spell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}}</w:t>
            </w:r>
          </w:p>
        </w:tc>
        <w:tc>
          <w:tcPr>
            <w:tcW w:w="5742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867DC0" w14:textId="77777777" w:rsidR="009E5F63" w:rsidRPr="00162D9C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Término: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F63" w:rsidRPr="009E5F63" w14:paraId="366133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930CDC" w14:textId="77777777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49F45A33" w14:textId="77777777" w:rsidR="009E5F63" w:rsidRPr="009E5F63" w:rsidRDefault="009E5F63" w:rsidP="009E5F63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vanish/>
                <w:color w:val="000000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9"/>
            </w:tblGrid>
            <w:tr w:rsidR="009E5F63" w:rsidRPr="009E5F63" w14:paraId="1B030703" w14:textId="77777777" w:rsidTr="00F61975">
              <w:trPr>
                <w:tblCellSpacing w:w="15" w:type="dxa"/>
              </w:trPr>
              <w:tc>
                <w:tcPr>
                  <w:tcW w:w="3579" w:type="dxa"/>
                  <w:vAlign w:val="center"/>
                  <w:hideMark/>
                </w:tcPr>
                <w:p w14:paraId="3E353A1C" w14:textId="1D67E1B8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{{</w:t>
                  </w:r>
                  <w:proofErr w:type="spell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missao_</w:t>
                  </w:r>
                  <w:proofErr w:type="gram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termino</w:t>
                  </w:r>
                  <w:proofErr w:type="gramEnd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_data_hor</w:t>
                  </w:r>
                  <w:proofErr w:type="spellEnd"/>
                  <w:r w:rsidR="00F61975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5E30B277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F00171" w14:paraId="05F0BDD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8A3FB69" w14:textId="77777777" w:rsidR="00F00171" w:rsidRDefault="00F00171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 w:rsidR="00F00171" w14:paraId="5F9A7161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C36E33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>({{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  <w:t>chk_recurso_cchsa</w:t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  <w:t xml:space="preserve">}}) CCHSA    </w:t>
            </w:r>
          </w:p>
          <w:p w14:paraId="55675618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>({{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  <w:t>chk_recurso_cavn</w:t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  <w:t xml:space="preserve">}}) CAVN    </w:t>
            </w:r>
          </w:p>
          <w:p w14:paraId="785EC011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>({{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  <w:t>chk_recurso_projeto</w:t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  <w:t>}}) PROJETO: {{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  <w:t>recurso_projeto</w:t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  <w:t xml:space="preserve">}} </w:t>
            </w:r>
          </w:p>
          <w:p w14:paraId="3A3A09E5" w14:textId="65FB34D9" w:rsidR="00F00171" w:rsidRPr="00F00171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>({{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  <w:t>chk_recurso_outros</w:t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  <w:t>}}) Outros: {{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  <w:t>recurso_outros</w:t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  <w:t>}}</w:t>
            </w:r>
          </w:p>
        </w:tc>
      </w:tr>
      <w:tr w:rsidR="001E4ADD" w14:paraId="69B7DD2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42FC7240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commentRangeEnd w:id="5"/>
            <w:r w:rsidR="00F00171">
              <w:rPr>
                <w:rStyle w:val="Refdecomentrio"/>
              </w:rP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E4ADD" w14:paraId="388BFBC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DAD4F68" w14:textId="77777777" w:rsidR="001E4ADD" w:rsidRDefault="009E5F63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{{</w:t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justificativa_fds_feriado_dia_anterior</w:t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}}</w:t>
            </w:r>
          </w:p>
          <w:p w14:paraId="0E3C40BB" w14:textId="77777777" w:rsidR="001E4ADD" w:rsidRPr="001E4ADD" w:rsidRDefault="001E4ADD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1E4ADD" w14:paraId="7E0221D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D47FEAD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</w:t>
            </w:r>
            <w:r w:rsidR="008E755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230074D3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FCCD80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({{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chk_transporte_</w:t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veiculo</w:t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_oficial</w:t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}})</w:t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Veículo Oficial             </w:t>
            </w:r>
          </w:p>
          <w:p w14:paraId="7F649C16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({{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chk_transporte_empresa_terrestre</w:t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}})</w:t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Empresa Terrestre           </w:t>
            </w:r>
          </w:p>
          <w:p w14:paraId="51C4EA1B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({{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chk_transporte_empresa_aerea</w:t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}})</w:t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Empresa Aérea           </w:t>
            </w:r>
          </w:p>
          <w:p w14:paraId="25A7000D" w14:textId="0A56003A" w:rsid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({{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chk_transporte_</w:t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veiculo</w:t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_proprio</w:t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}})</w:t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Veículo Próprio</w:t>
            </w:r>
          </w:p>
          <w:p w14:paraId="78D756CB" w14:textId="77777777" w:rsidR="00F61975" w:rsidRDefault="00F6197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</w:p>
          <w:p w14:paraId="165FB5CA" w14:textId="4D433076" w:rsidR="00281E83" w:rsidRPr="00487625" w:rsidRDefault="00281E8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Oficial a solicitação deverá ocorrer diretamente com o setor de transportes em formulário específico;</w:t>
            </w:r>
          </w:p>
          <w:p w14:paraId="70CDD20F" w14:textId="77777777" w:rsidR="009C05E6" w:rsidRPr="00281E83" w:rsidRDefault="009C05E6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Próprio, Anexar</w:t>
            </w:r>
            <w:r w:rsidR="00281E83"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a este processo</w:t>
            </w: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o TERMO DE OPÇÃO – FORMULÁRIO VEÍCULO </w:t>
            </w:r>
            <w:commentRangeStart w:id="6"/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PRÓPRIO</w:t>
            </w:r>
            <w:commentRangeEnd w:id="6"/>
            <w:r w:rsidR="00F00171" w:rsidRPr="00487625">
              <w:rPr>
                <w:rStyle w:val="Refdecomentrio"/>
                <w:b/>
                <w:color w:val="FF0000"/>
                <w:sz w:val="20"/>
                <w:szCs w:val="20"/>
              </w:rPr>
              <w:commentReference w:id="6"/>
            </w:r>
            <w:r w:rsidR="009E08A5" w:rsidRPr="00281E83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3A5FC5" w14:paraId="6D05CE42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38E815E" w14:textId="77777777" w:rsidR="009C05E6" w:rsidRP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>para entrega da solicitação fora do prazo de 10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SEM passagens), 30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commentRangeEnd w:id="7"/>
            <w:r w:rsidR="00C35934">
              <w:rPr>
                <w:rStyle w:val="Refdecomentrio"/>
              </w:rP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 w:rsidR="009C05E6" w14:paraId="2C9F2B9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C6B563" w14:textId="541F68C7" w:rsidR="009C05E6" w:rsidRPr="00F61975" w:rsidRDefault="00F6197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{{</w:t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justificativa_fora_prazo</w:t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}}</w:t>
            </w:r>
          </w:p>
          <w:p w14:paraId="6C2950BB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080B17DD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</w:tbl>
    <w:p w14:paraId="71570894" w14:textId="77777777" w:rsidR="00FB07E5" w:rsidRDefault="00FB07E5" w:rsidP="00162D9C">
      <w:pPr>
        <w:pStyle w:val="Standard"/>
        <w:autoSpaceDE w:val="0"/>
        <w:spacing w:after="200" w:line="276" w:lineRule="auto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 w14:paraId="32F10ABB" w14:textId="77777777" w:rsidR="00FB07E5" w:rsidRDefault="00FB07E5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Data: </w:t>
      </w:r>
      <w:r w:rsidR="009B14C4" w:rsidRPr="009B14C4">
        <w:rPr>
          <w:rFonts w:eastAsia="Times New Roman" w:cs="Times New Roman"/>
          <w:color w:val="000000"/>
        </w:rPr>
        <w:t>{{</w:t>
      </w:r>
      <w:proofErr w:type="spellStart"/>
      <w:r w:rsidR="009B14C4" w:rsidRPr="009B14C4">
        <w:rPr>
          <w:rFonts w:eastAsia="Times New Roman" w:cs="Times New Roman"/>
          <w:color w:val="000000"/>
        </w:rPr>
        <w:t>data_solicitacao</w:t>
      </w:r>
      <w:proofErr w:type="spellEnd"/>
      <w:r w:rsidR="009B14C4" w:rsidRPr="009B14C4">
        <w:rPr>
          <w:rFonts w:eastAsia="Times New Roman" w:cs="Times New Roman"/>
          <w:color w:val="000000"/>
        </w:rPr>
        <w:t>}}</w:t>
      </w:r>
    </w:p>
    <w:p w14:paraId="6435703D" w14:textId="77777777" w:rsidR="00FB07E5" w:rsidRDefault="00FB07E5" w:rsidP="00245967">
      <w:pPr>
        <w:pStyle w:val="Standard"/>
        <w:autoSpaceDE w:val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 w14:paraId="711FB8DC" w14:textId="77777777" w:rsidR="00FB07E5" w:rsidRPr="00245967" w:rsidRDefault="00FB07E5" w:rsidP="00245967">
      <w:pPr>
        <w:pStyle w:val="Standard"/>
        <w:autoSpaceDE w:val="0"/>
        <w:jc w:val="center"/>
        <w:rPr>
          <w:rFonts w:eastAsia="Times New Roman" w:cs="Times New Roman"/>
          <w:color w:val="000000"/>
        </w:rPr>
      </w:pPr>
      <w:commentRangeStart w:id="8"/>
      <w:r>
        <w:rPr>
          <w:rFonts w:eastAsia="Times New Roman" w:cs="Times New Roman"/>
          <w:color w:val="000000"/>
        </w:rPr>
        <w:t>Solicitante                                                                        Chefe Imediato</w:t>
      </w:r>
      <w:commentRangeEnd w:id="8"/>
      <w:r w:rsidR="006A64B5">
        <w:rPr>
          <w:rStyle w:val="Refdecomentrio"/>
        </w:rPr>
        <w:commentReference w:id="8"/>
      </w:r>
    </w:p>
    <w:sectPr w:rsidR="00FB07E5" w:rsidRPr="00245967" w:rsidSect="00775C2D">
      <w:pgSz w:w="11906" w:h="16838"/>
      <w:pgMar w:top="284" w:right="1134" w:bottom="28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uário" w:date="2023-01-26T15:13:00Z" w:initials="U">
    <w:p w14:paraId="530C2518" w14:textId="77777777" w:rsidR="008E7552" w:rsidRPr="009677CB" w:rsidRDefault="008E7552">
      <w:pPr>
        <w:pStyle w:val="Textodecomentrio"/>
        <w:rPr>
          <w:sz w:val="24"/>
          <w:szCs w:val="24"/>
        </w:rPr>
      </w:pPr>
      <w:r>
        <w:rPr>
          <w:rStyle w:val="Refdecomentrio"/>
        </w:rPr>
        <w:annotationRef/>
      </w:r>
      <w:r w:rsidRPr="009677CB">
        <w:rPr>
          <w:sz w:val="24"/>
          <w:szCs w:val="24"/>
        </w:rPr>
        <w:t>Devem ser marcados de acordo com a solicitação, se diárias ou diárias e Passagens</w:t>
      </w:r>
      <w:r>
        <w:rPr>
          <w:sz w:val="24"/>
          <w:szCs w:val="24"/>
        </w:rPr>
        <w:t xml:space="preserve">. Quando houver passagens, deverá ser anexada junto ao formulário de requisição, proposta com sugestão de vôos. </w:t>
      </w:r>
    </w:p>
  </w:comment>
  <w:comment w:id="1" w:author="Usuário" w:date="2023-01-26T14:46:00Z" w:initials="U">
    <w:p w14:paraId="13F7EEE0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 w14:paraId="2993C318" w14:textId="77777777" w:rsidR="008E7552" w:rsidRDefault="008E7552" w:rsidP="006E53C5">
      <w:pPr>
        <w:pStyle w:val="Textodecomentrio"/>
      </w:pPr>
      <w:r>
        <w:rPr>
          <w:rStyle w:val="Refdecomentrio"/>
        </w:rPr>
        <w:annotationRef/>
      </w:r>
      <w:r>
        <w:t>Identificar Cidade e horário de onde o solicitante irá partir e cidade para onde o solicitante vai.</w:t>
      </w:r>
    </w:p>
    <w:p w14:paraId="24B040A5" w14:textId="77777777" w:rsidR="008E7552" w:rsidRDefault="008E7552">
      <w:pPr>
        <w:pStyle w:val="Textodecomentrio"/>
      </w:pPr>
    </w:p>
  </w:comment>
  <w:comment w:id="3" w:author="Usuário" w:date="2023-01-31T13:44:00Z" w:initials="U">
    <w:p w14:paraId="18ACB403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cidade de onde o evento foi realizado e cidade para onde o solicitante retornará.</w:t>
      </w:r>
    </w:p>
  </w:comment>
  <w:comment w:id="4" w:author="Usuário" w:date="2023-01-31T13:46:00Z" w:initials="U">
    <w:p w14:paraId="3482A82A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a data e horário previsto para início do evento que o solicitante irá participar.</w:t>
      </w:r>
    </w:p>
  </w:comment>
  <w:comment w:id="5" w:author="Usuário" w:date="2023-01-26T15:01:00Z" w:initials="U">
    <w:p w14:paraId="4E74C888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 w14:paraId="713DF886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 w14:paraId="717414D4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 w14:paraId="0D4FF571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O documento deverá está obrigatoriamente assinada pelo solicitante e pelo chefe imediato. As assinaturas deverão ser </w:t>
      </w:r>
      <w:r w:rsidR="00281E83">
        <w:t>realizadas no</w:t>
      </w:r>
      <w:r>
        <w:t xml:space="preserve"> </w:t>
      </w:r>
      <w:r w:rsidR="006D5115">
        <w:t>SIPAC e/ou GOV.BR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0C2518" w15:done="0"/>
  <w15:commentEx w15:paraId="13F7EEE0" w15:done="0"/>
  <w15:commentEx w15:paraId="24B040A5" w15:done="0"/>
  <w15:commentEx w15:paraId="18ACB403" w15:done="0"/>
  <w15:commentEx w15:paraId="3482A82A" w15:done="0"/>
  <w15:commentEx w15:paraId="4E74C888" w15:done="0"/>
  <w15:commentEx w15:paraId="713DF886" w15:done="0"/>
  <w15:commentEx w15:paraId="717414D4" w15:done="0"/>
  <w15:commentEx w15:paraId="0D4FF57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0C2518" w16cid:durableId="277D0FD3"/>
  <w16cid:commentId w16cid:paraId="13F7EEE0" w16cid:durableId="277D1027"/>
  <w16cid:commentId w16cid:paraId="24B040A5" w16cid:durableId="277D1E5C"/>
  <w16cid:commentId w16cid:paraId="18ACB403" w16cid:durableId="278399B1"/>
  <w16cid:commentId w16cid:paraId="3482A82A" w16cid:durableId="278399D8"/>
  <w16cid:commentId w16cid:paraId="4E74C888" w16cid:durableId="277D138E"/>
  <w16cid:commentId w16cid:paraId="713DF886" w16cid:durableId="277D144F"/>
  <w16cid:commentId w16cid:paraId="717414D4" w16cid:durableId="277D14A4"/>
  <w16cid:commentId w16cid:paraId="0D4FF571" w16cid:durableId="277D1C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835FE"/>
    <w:multiLevelType w:val="hybridMultilevel"/>
    <w:tmpl w:val="9670B4F4"/>
    <w:lvl w:ilvl="0" w:tplc="7064142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79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124"/>
    <w:rsid w:val="000427C6"/>
    <w:rsid w:val="000B7695"/>
    <w:rsid w:val="00162D9C"/>
    <w:rsid w:val="001E4ADD"/>
    <w:rsid w:val="00235124"/>
    <w:rsid w:val="0024273B"/>
    <w:rsid w:val="00245967"/>
    <w:rsid w:val="00281E83"/>
    <w:rsid w:val="002A35EE"/>
    <w:rsid w:val="002D250B"/>
    <w:rsid w:val="00313040"/>
    <w:rsid w:val="003A5FC5"/>
    <w:rsid w:val="003B69F6"/>
    <w:rsid w:val="003E26D1"/>
    <w:rsid w:val="00487625"/>
    <w:rsid w:val="004B2030"/>
    <w:rsid w:val="004C10AD"/>
    <w:rsid w:val="004F2902"/>
    <w:rsid w:val="00510842"/>
    <w:rsid w:val="006A64B5"/>
    <w:rsid w:val="006D5115"/>
    <w:rsid w:val="006E53C5"/>
    <w:rsid w:val="00775C2D"/>
    <w:rsid w:val="008A6CAA"/>
    <w:rsid w:val="008A7846"/>
    <w:rsid w:val="008E7552"/>
    <w:rsid w:val="0090633A"/>
    <w:rsid w:val="009677CB"/>
    <w:rsid w:val="009B14C4"/>
    <w:rsid w:val="009C05E6"/>
    <w:rsid w:val="009E08A5"/>
    <w:rsid w:val="009E5F63"/>
    <w:rsid w:val="00A52840"/>
    <w:rsid w:val="00AA5A12"/>
    <w:rsid w:val="00B426D7"/>
    <w:rsid w:val="00B9366F"/>
    <w:rsid w:val="00BB075B"/>
    <w:rsid w:val="00C35934"/>
    <w:rsid w:val="00CC2F3E"/>
    <w:rsid w:val="00D26D61"/>
    <w:rsid w:val="00DF453F"/>
    <w:rsid w:val="00EE78D4"/>
    <w:rsid w:val="00F00171"/>
    <w:rsid w:val="00F513CE"/>
    <w:rsid w:val="00F61975"/>
    <w:rsid w:val="00FB07E5"/>
    <w:rsid w:val="00FB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62CF9434"/>
  <w15:chartTrackingRefBased/>
  <w15:docId w15:val="{69734D27-227C-4CBD-A92E-7E3CD8B1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Fontepargpadro1">
    <w:name w:val="Fonte parág. padrão1"/>
  </w:style>
  <w:style w:type="character" w:customStyle="1" w:styleId="TextodebaloChar">
    <w:name w:val="Texto de balão Char"/>
    <w:rPr>
      <w:rFonts w:ascii="Tahoma" w:hAnsi="Tahoma" w:cs="Tahoma"/>
      <w:sz w:val="16"/>
      <w:szCs w:val="14"/>
    </w:rPr>
  </w:style>
  <w:style w:type="character" w:customStyle="1" w:styleId="CabealhoChar">
    <w:name w:val="Cabeçalho Char"/>
    <w:rPr>
      <w:kern w:val="1"/>
      <w:sz w:val="24"/>
      <w:szCs w:val="21"/>
      <w:lang w:eastAsia="hi-IN" w:bidi="hi-IN"/>
    </w:rPr>
  </w:style>
  <w:style w:type="character" w:customStyle="1" w:styleId="RodapChar">
    <w:name w:val="Rodapé Char"/>
    <w:rPr>
      <w:kern w:val="1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paragraph" w:customStyle="1" w:styleId="Ttulo1">
    <w:name w:val="Título1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styleId="Subttulo">
    <w:name w:val="Subtitle"/>
    <w:basedOn w:val="Ttulo1"/>
    <w:next w:val="Textbody"/>
    <w:qFormat/>
    <w:pPr>
      <w:jc w:val="center"/>
    </w:pPr>
    <w:rPr>
      <w:i/>
      <w:iCs/>
    </w:rPr>
  </w:style>
  <w:style w:type="paragraph" w:customStyle="1" w:styleId="Legenda3">
    <w:name w:val="Legenda3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argrafodaLista">
    <w:name w:val="List Paragraph"/>
    <w:basedOn w:val="Standard"/>
    <w:qFormat/>
    <w:pPr>
      <w:ind w:left="720"/>
    </w:pPr>
  </w:style>
  <w:style w:type="paragraph" w:customStyle="1" w:styleId="Corpodetexto21">
    <w:name w:val="Corpo de texto 21"/>
    <w:basedOn w:val="Standard"/>
    <w:pPr>
      <w:keepNext/>
      <w:jc w:val="both"/>
    </w:pPr>
  </w:style>
  <w:style w:type="paragraph" w:customStyle="1" w:styleId="Ttulo31">
    <w:name w:val="Título 31"/>
    <w:basedOn w:val="Standard"/>
    <w:next w:val="Standard"/>
    <w:pPr>
      <w:keepNext/>
      <w:jc w:val="center"/>
    </w:pPr>
    <w:rPr>
      <w:sz w:val="28"/>
    </w:rPr>
  </w:style>
  <w:style w:type="paragraph" w:customStyle="1" w:styleId="Ttulo11">
    <w:name w:val="Título 11"/>
    <w:basedOn w:val="Standard"/>
    <w:next w:val="Standard"/>
    <w:pPr>
      <w:keepNext/>
    </w:pPr>
    <w:rPr>
      <w:sz w:val="32"/>
    </w:rPr>
  </w:style>
  <w:style w:type="paragraph" w:customStyle="1" w:styleId="Ttulo21">
    <w:name w:val="Título 21"/>
    <w:basedOn w:val="Standard"/>
    <w:next w:val="Standard"/>
    <w:pPr>
      <w:keepNext/>
      <w:jc w:val="center"/>
    </w:pPr>
    <w:rPr>
      <w:b/>
      <w:bCs/>
      <w:sz w:val="28"/>
    </w:rPr>
  </w:style>
  <w:style w:type="paragraph" w:customStyle="1" w:styleId="Ttulo41">
    <w:name w:val="Título 41"/>
    <w:basedOn w:val="Standard"/>
    <w:next w:val="Standard"/>
    <w:pPr>
      <w:keepNext/>
    </w:pPr>
    <w:rPr>
      <w:rFonts w:ascii="Arial" w:hAnsi="Arial" w:cs="Arial"/>
      <w:b/>
      <w:bCs/>
      <w:sz w:val="20"/>
    </w:rPr>
  </w:style>
  <w:style w:type="paragraph" w:customStyle="1" w:styleId="Framecontents">
    <w:name w:val="Frame contents"/>
    <w:basedOn w:val="Textbody"/>
  </w:style>
  <w:style w:type="paragraph" w:styleId="Textodebalo">
    <w:name w:val="Balloon Text"/>
    <w:basedOn w:val="Normal"/>
    <w:rPr>
      <w:rFonts w:ascii="Tahoma" w:hAnsi="Tahoma" w:cs="Tahoma"/>
      <w:sz w:val="16"/>
      <w:szCs w:val="14"/>
    </w:rPr>
  </w:style>
  <w:style w:type="paragraph" w:styleId="Cabealho">
    <w:name w:val="header"/>
    <w:basedOn w:val="Normal"/>
    <w:rPr>
      <w:szCs w:val="21"/>
    </w:rPr>
  </w:style>
  <w:style w:type="paragraph" w:styleId="Rodap">
    <w:name w:val="footer"/>
    <w:basedOn w:val="Normal"/>
    <w:rPr>
      <w:szCs w:val="21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</w:style>
  <w:style w:type="character" w:styleId="Refdecomentrio">
    <w:name w:val="annotation reference"/>
    <w:uiPriority w:val="99"/>
    <w:semiHidden/>
    <w:unhideWhenUsed/>
    <w:rsid w:val="009677C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677CB"/>
    <w:rPr>
      <w:sz w:val="20"/>
      <w:szCs w:val="18"/>
    </w:rPr>
  </w:style>
  <w:style w:type="character" w:customStyle="1" w:styleId="TextodecomentrioChar">
    <w:name w:val="Texto de comentário Char"/>
    <w:link w:val="Textodecomentrio"/>
    <w:uiPriority w:val="99"/>
    <w:semiHidden/>
    <w:rsid w:val="009677CB"/>
    <w:rPr>
      <w:rFonts w:eastAsia="SimSun" w:cs="Mangal"/>
      <w:kern w:val="1"/>
      <w:szCs w:val="18"/>
      <w:lang w:eastAsia="hi-I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677CB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9677CB"/>
    <w:rPr>
      <w:rFonts w:eastAsia="SimSun" w:cs="Mangal"/>
      <w:b/>
      <w:bCs/>
      <w:kern w:val="1"/>
      <w:szCs w:val="1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&#225;rio\Documents\Diarias%20Professor%20Inaldo\SOLICITA&#199;&#195;O%20DE%20DI&#193;RIA%20INALDO%2001-08-14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7</TotalTime>
  <Pages>2</Pages>
  <Words>366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cp:lastModifiedBy>Railson Santos</cp:lastModifiedBy>
  <cp:revision>3</cp:revision>
  <cp:lastPrinted>2017-07-10T17:34:00Z</cp:lastPrinted>
  <dcterms:created xsi:type="dcterms:W3CDTF">2026-01-12T22:33:00Z</dcterms:created>
  <dcterms:modified xsi:type="dcterms:W3CDTF">2026-01-12T22:40:00Z</dcterms:modified>
</cp:coreProperties>
</file>